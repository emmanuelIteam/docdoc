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32640" w14:textId="77777777" w:rsidR="00F55FC2" w:rsidRDefault="00F55FC2">
      <w:pPr>
        <w:widowControl w:val="0"/>
        <w:tabs>
          <w:tab w:val="left" w:pos="567"/>
        </w:tabs>
        <w:jc w:val="center"/>
        <w:rPr>
          <w:b/>
          <w:caps/>
          <w:sz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5387"/>
      </w:tblGrid>
      <w:tr w:rsidR="00F55FC2" w14:paraId="0BCDA472" w14:textId="77777777">
        <w:trPr>
          <w:cantSplit/>
        </w:trPr>
        <w:tc>
          <w:tcPr>
            <w:tcW w:w="8292" w:type="dxa"/>
            <w:gridSpan w:val="2"/>
            <w:tcBorders>
              <w:top w:val="single" w:sz="6" w:space="0" w:color="auto"/>
              <w:bottom w:val="nil"/>
            </w:tcBorders>
            <w:shd w:val="pct5" w:color="auto" w:fill="auto"/>
          </w:tcPr>
          <w:p w14:paraId="0C2F4097" w14:textId="77777777" w:rsidR="00F55FC2" w:rsidRDefault="00F55FC2">
            <w:pPr>
              <w:framePr w:hSpace="142" w:wrap="around" w:vAnchor="page" w:hAnchor="page" w:x="1793" w:y="9361"/>
              <w:widowControl w:val="0"/>
              <w:tabs>
                <w:tab w:val="left" w:pos="567"/>
              </w:tabs>
              <w:spacing w:before="240" w:after="240"/>
              <w:jc w:val="center"/>
              <w:rPr>
                <w:b/>
                <w:caps/>
                <w:sz w:val="32"/>
              </w:rPr>
            </w:pPr>
            <w:r>
              <w:rPr>
                <w:b/>
                <w:caps/>
                <w:sz w:val="32"/>
              </w:rPr>
              <w:t>Manuel d’installation sur machine unix</w:t>
            </w:r>
            <w:r w:rsidR="00855549">
              <w:rPr>
                <w:b/>
                <w:caps/>
                <w:sz w:val="32"/>
              </w:rPr>
              <w:t>/linux</w:t>
            </w:r>
            <w:r w:rsidR="00032D02">
              <w:rPr>
                <w:b/>
                <w:caps/>
                <w:sz w:val="32"/>
              </w:rPr>
              <w:t xml:space="preserve"> </w:t>
            </w:r>
          </w:p>
        </w:tc>
      </w:tr>
      <w:tr w:rsidR="00F55FC2" w14:paraId="3039E4DB" w14:textId="77777777">
        <w:trPr>
          <w:cantSplit/>
        </w:trPr>
        <w:tc>
          <w:tcPr>
            <w:tcW w:w="2905" w:type="dxa"/>
            <w:tcBorders>
              <w:top w:val="nil"/>
              <w:bottom w:val="nil"/>
            </w:tcBorders>
            <w:shd w:val="pct5" w:color="auto" w:fill="auto"/>
          </w:tcPr>
          <w:p w14:paraId="6B2A56BE" w14:textId="77777777" w:rsidR="00F55FC2" w:rsidRDefault="00F55FC2">
            <w:pPr>
              <w:framePr w:hSpace="142" w:wrap="around" w:vAnchor="page" w:hAnchor="page" w:x="1793" w:y="9361"/>
              <w:widowControl w:val="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Application</w:t>
            </w:r>
          </w:p>
        </w:tc>
        <w:tc>
          <w:tcPr>
            <w:tcW w:w="5387" w:type="dxa"/>
            <w:tcBorders>
              <w:top w:val="nil"/>
              <w:bottom w:val="nil"/>
            </w:tcBorders>
            <w:shd w:val="pct5" w:color="auto" w:fill="auto"/>
          </w:tcPr>
          <w:p w14:paraId="524EB31B" w14:textId="77777777" w:rsidR="00F55FC2" w:rsidRDefault="00F55FC2">
            <w:pPr>
              <w:framePr w:hSpace="142" w:wrap="around" w:vAnchor="page" w:hAnchor="page" w:x="1793" w:y="9361"/>
              <w:widowControl w:val="0"/>
              <w:shd w:val="solid" w:color="FFFFFF" w:fill="auto"/>
              <w:ind w:left="113" w:right="113"/>
              <w:rPr>
                <w:b/>
                <w:caps/>
                <w:sz w:val="32"/>
              </w:rPr>
            </w:pPr>
            <w:r>
              <w:rPr>
                <w:b/>
                <w:caps/>
                <w:sz w:val="32"/>
              </w:rPr>
              <w:t>&lt;application&gt;</w:t>
            </w:r>
          </w:p>
        </w:tc>
      </w:tr>
      <w:tr w:rsidR="00F55FC2" w14:paraId="0601F5C2" w14:textId="77777777">
        <w:trPr>
          <w:cantSplit/>
        </w:trPr>
        <w:tc>
          <w:tcPr>
            <w:tcW w:w="2905" w:type="dxa"/>
            <w:tcBorders>
              <w:top w:val="nil"/>
              <w:bottom w:val="nil"/>
            </w:tcBorders>
            <w:shd w:val="pct5" w:color="auto" w:fill="auto"/>
          </w:tcPr>
          <w:p w14:paraId="380D7B6D" w14:textId="77777777" w:rsidR="00F55FC2" w:rsidRDefault="00F55FC2">
            <w:pPr>
              <w:framePr w:hSpace="142" w:wrap="around" w:vAnchor="page" w:hAnchor="page" w:x="1793" w:y="9361"/>
              <w:widowControl w:val="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Module</w:t>
            </w:r>
          </w:p>
        </w:tc>
        <w:tc>
          <w:tcPr>
            <w:tcW w:w="5387" w:type="dxa"/>
            <w:tcBorders>
              <w:top w:val="nil"/>
              <w:bottom w:val="nil"/>
            </w:tcBorders>
            <w:shd w:val="pct5" w:color="auto" w:fill="auto"/>
          </w:tcPr>
          <w:p w14:paraId="7844E494" w14:textId="77777777" w:rsidR="00F55FC2" w:rsidRDefault="00F55FC2">
            <w:pPr>
              <w:framePr w:hSpace="142" w:wrap="around" w:vAnchor="page" w:hAnchor="page" w:x="1793" w:y="9361"/>
              <w:widowControl w:val="0"/>
              <w:ind w:left="113" w:right="113"/>
              <w:rPr>
                <w:b/>
                <w:caps/>
                <w:sz w:val="32"/>
              </w:rPr>
            </w:pPr>
            <w:r>
              <w:rPr>
                <w:b/>
                <w:caps/>
                <w:sz w:val="32"/>
              </w:rPr>
              <w:t>&lt;module&gt;</w:t>
            </w:r>
          </w:p>
        </w:tc>
      </w:tr>
      <w:tr w:rsidR="00F55FC2" w14:paraId="2B91F465" w14:textId="77777777">
        <w:trPr>
          <w:cantSplit/>
        </w:trPr>
        <w:tc>
          <w:tcPr>
            <w:tcW w:w="2905" w:type="dxa"/>
            <w:tcBorders>
              <w:top w:val="nil"/>
              <w:bottom w:val="nil"/>
            </w:tcBorders>
            <w:shd w:val="pct5" w:color="auto" w:fill="auto"/>
          </w:tcPr>
          <w:p w14:paraId="143DCDD9" w14:textId="77777777" w:rsidR="00F55FC2" w:rsidRDefault="00F55FC2">
            <w:pPr>
              <w:framePr w:hSpace="142" w:wrap="around" w:vAnchor="page" w:hAnchor="page" w:x="1793" w:y="9361"/>
              <w:widowControl w:val="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Code</w:t>
            </w:r>
          </w:p>
        </w:tc>
        <w:tc>
          <w:tcPr>
            <w:tcW w:w="5387" w:type="dxa"/>
            <w:tcBorders>
              <w:top w:val="nil"/>
              <w:bottom w:val="nil"/>
            </w:tcBorders>
            <w:shd w:val="pct5" w:color="auto" w:fill="auto"/>
          </w:tcPr>
          <w:p w14:paraId="220EC46B" w14:textId="77777777" w:rsidR="00F55FC2" w:rsidRDefault="00F55FC2">
            <w:pPr>
              <w:framePr w:hSpace="142" w:wrap="around" w:vAnchor="page" w:hAnchor="page" w:x="1793" w:y="9361"/>
              <w:widowControl w:val="0"/>
              <w:ind w:left="113" w:right="113"/>
              <w:rPr>
                <w:b/>
                <w:caps/>
                <w:sz w:val="32"/>
              </w:rPr>
            </w:pPr>
            <w:r>
              <w:rPr>
                <w:b/>
                <w:caps/>
                <w:sz w:val="32"/>
              </w:rPr>
              <w:t>&lt;ccxtm&gt;</w:t>
            </w:r>
          </w:p>
        </w:tc>
      </w:tr>
      <w:tr w:rsidR="00F55FC2" w:rsidRPr="00C03BB5" w14:paraId="1B08F059" w14:textId="77777777">
        <w:trPr>
          <w:cantSplit/>
        </w:trPr>
        <w:tc>
          <w:tcPr>
            <w:tcW w:w="2905" w:type="dxa"/>
            <w:tcBorders>
              <w:top w:val="nil"/>
              <w:bottom w:val="nil"/>
            </w:tcBorders>
            <w:shd w:val="pct5" w:color="auto" w:fill="auto"/>
          </w:tcPr>
          <w:p w14:paraId="19599106" w14:textId="77777777" w:rsidR="00F55FC2" w:rsidRDefault="00F55FC2">
            <w:pPr>
              <w:framePr w:hSpace="142" w:wrap="around" w:vAnchor="page" w:hAnchor="page" w:x="1793" w:y="9361"/>
              <w:widowControl w:val="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Version</w:t>
            </w:r>
          </w:p>
          <w:p w14:paraId="1C1D4DDA" w14:textId="77777777" w:rsidR="00326791" w:rsidRDefault="00326791">
            <w:pPr>
              <w:framePr w:hSpace="142" w:wrap="around" w:vAnchor="page" w:hAnchor="page" w:x="1793" w:y="9361"/>
              <w:widowControl w:val="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Version n-1</w:t>
            </w:r>
          </w:p>
        </w:tc>
        <w:tc>
          <w:tcPr>
            <w:tcW w:w="5387" w:type="dxa"/>
            <w:tcBorders>
              <w:top w:val="nil"/>
              <w:bottom w:val="nil"/>
            </w:tcBorders>
            <w:shd w:val="pct5" w:color="auto" w:fill="auto"/>
          </w:tcPr>
          <w:p w14:paraId="2B40604A" w14:textId="77777777" w:rsidR="00F55FC2" w:rsidRPr="0003358C" w:rsidRDefault="00F55FC2">
            <w:pPr>
              <w:framePr w:hSpace="142" w:wrap="around" w:vAnchor="page" w:hAnchor="page" w:x="1793" w:y="9361"/>
              <w:widowControl w:val="0"/>
              <w:ind w:left="113" w:right="113"/>
              <w:rPr>
                <w:b/>
                <w:caps/>
                <w:sz w:val="32"/>
                <w:lang w:val="en-US"/>
              </w:rPr>
            </w:pPr>
            <w:r w:rsidRPr="0003358C">
              <w:rPr>
                <w:b/>
                <w:caps/>
                <w:sz w:val="32"/>
                <w:lang w:val="en-US"/>
              </w:rPr>
              <w:t>&lt;xx_yy_zz&gt;</w:t>
            </w:r>
          </w:p>
          <w:p w14:paraId="5FBAC448" w14:textId="77777777" w:rsidR="00326791" w:rsidRPr="0003358C" w:rsidRDefault="00326791" w:rsidP="00326791">
            <w:pPr>
              <w:framePr w:hSpace="142" w:wrap="around" w:vAnchor="page" w:hAnchor="page" w:x="1793" w:y="9361"/>
              <w:widowControl w:val="0"/>
              <w:ind w:left="113" w:right="113"/>
              <w:rPr>
                <w:b/>
                <w:caps/>
                <w:sz w:val="32"/>
                <w:lang w:val="en-US"/>
              </w:rPr>
            </w:pPr>
            <w:r w:rsidRPr="0003358C">
              <w:rPr>
                <w:b/>
                <w:caps/>
                <w:sz w:val="32"/>
                <w:lang w:val="en-US"/>
              </w:rPr>
              <w:t>&lt;xx_yy_zz&gt;</w:t>
            </w:r>
          </w:p>
        </w:tc>
      </w:tr>
      <w:tr w:rsidR="008A51BA" w14:paraId="71277D7A" w14:textId="77777777">
        <w:trPr>
          <w:cantSplit/>
        </w:trPr>
        <w:tc>
          <w:tcPr>
            <w:tcW w:w="2905" w:type="dxa"/>
            <w:tcBorders>
              <w:top w:val="nil"/>
              <w:bottom w:val="nil"/>
            </w:tcBorders>
            <w:shd w:val="pct5" w:color="auto" w:fill="auto"/>
          </w:tcPr>
          <w:p w14:paraId="40F95947" w14:textId="77777777" w:rsidR="008A51BA" w:rsidRDefault="008A51BA" w:rsidP="008A51BA">
            <w:pPr>
              <w:framePr w:hSpace="142" w:wrap="around" w:vAnchor="page" w:hAnchor="page" w:x="1793" w:y="9361"/>
              <w:widowControl w:val="0"/>
              <w:spacing w:after="12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5387" w:type="dxa"/>
            <w:tcBorders>
              <w:top w:val="nil"/>
              <w:bottom w:val="nil"/>
            </w:tcBorders>
            <w:shd w:val="pct5" w:color="auto" w:fill="auto"/>
          </w:tcPr>
          <w:p w14:paraId="38E2D58E" w14:textId="77777777" w:rsidR="008A51BA" w:rsidRDefault="008A51BA" w:rsidP="008A51BA">
            <w:pPr>
              <w:framePr w:hSpace="142" w:wrap="around" w:vAnchor="page" w:hAnchor="page" w:x="1793" w:y="9361"/>
              <w:widowControl w:val="0"/>
              <w:spacing w:after="120"/>
              <w:ind w:left="113" w:right="113"/>
              <w:rPr>
                <w:b/>
                <w:caps/>
                <w:sz w:val="32"/>
              </w:rPr>
            </w:pPr>
            <w:r>
              <w:rPr>
                <w:b/>
                <w:caps/>
                <w:sz w:val="32"/>
              </w:rPr>
              <w:t>&lt;date&gt;</w:t>
            </w:r>
          </w:p>
        </w:tc>
      </w:tr>
      <w:tr w:rsidR="0003358C" w14:paraId="2C024259" w14:textId="77777777">
        <w:trPr>
          <w:cantSplit/>
        </w:trPr>
        <w:tc>
          <w:tcPr>
            <w:tcW w:w="2905" w:type="dxa"/>
            <w:tcBorders>
              <w:top w:val="nil"/>
              <w:bottom w:val="single" w:sz="6" w:space="0" w:color="auto"/>
            </w:tcBorders>
            <w:shd w:val="pct5" w:color="auto" w:fill="auto"/>
          </w:tcPr>
          <w:p w14:paraId="1305A9CF" w14:textId="25DDF156" w:rsidR="0003358C" w:rsidRDefault="0003358C" w:rsidP="0003358C">
            <w:pPr>
              <w:framePr w:hSpace="142" w:wrap="around" w:vAnchor="page" w:hAnchor="page" w:x="1793" w:y="9361"/>
              <w:widowControl w:val="0"/>
              <w:ind w:left="113" w:right="11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N° de </w:t>
            </w:r>
            <w:r w:rsidRPr="00BA1D80">
              <w:rPr>
                <w:b/>
                <w:sz w:val="28"/>
                <w:highlight w:val="yellow"/>
              </w:rPr>
              <w:t>Mise en production</w:t>
            </w:r>
          </w:p>
        </w:tc>
        <w:tc>
          <w:tcPr>
            <w:tcW w:w="5387" w:type="dxa"/>
            <w:tcBorders>
              <w:top w:val="nil"/>
              <w:bottom w:val="single" w:sz="6" w:space="0" w:color="auto"/>
            </w:tcBorders>
            <w:shd w:val="pct5" w:color="auto" w:fill="auto"/>
          </w:tcPr>
          <w:p w14:paraId="5B5020AC" w14:textId="28E66D7A" w:rsidR="0003358C" w:rsidRDefault="0003358C" w:rsidP="0003358C">
            <w:pPr>
              <w:framePr w:hSpace="142" w:wrap="around" w:vAnchor="page" w:hAnchor="page" w:x="1793" w:y="9361"/>
              <w:widowControl w:val="0"/>
              <w:ind w:left="113" w:right="113"/>
              <w:rPr>
                <w:b/>
                <w:caps/>
                <w:sz w:val="32"/>
              </w:rPr>
            </w:pPr>
            <w:r>
              <w:rPr>
                <w:b/>
                <w:caps/>
                <w:sz w:val="32"/>
              </w:rPr>
              <w:t>C&lt;NNNNN&gt;</w:t>
            </w:r>
            <w:r w:rsidRPr="00C2628B">
              <w:rPr>
                <w:b/>
                <w:caps/>
                <w:sz w:val="32"/>
                <w:highlight w:val="yellow"/>
              </w:rPr>
              <w:t>M&lt;NN</w:t>
            </w:r>
            <w:r w:rsidRPr="00C2628B">
              <w:rPr>
                <w:b/>
                <w:caps/>
                <w:sz w:val="28"/>
                <w:highlight w:val="yellow"/>
              </w:rPr>
              <w:t>&gt;</w:t>
            </w:r>
          </w:p>
        </w:tc>
      </w:tr>
    </w:tbl>
    <w:p w14:paraId="6DB81E54" w14:textId="77777777" w:rsidR="00F55FC2" w:rsidRDefault="00F55FC2">
      <w:pPr>
        <w:widowControl w:val="0"/>
      </w:pPr>
      <w:r>
        <w:br w:type="page"/>
      </w:r>
    </w:p>
    <w:p w14:paraId="4B708017" w14:textId="77777777" w:rsidR="00F55FC2" w:rsidRDefault="00F55FC2">
      <w:pPr>
        <w:widowControl w:val="0"/>
        <w:shd w:val="pct5" w:color="auto" w:fill="auto"/>
        <w:spacing w:after="960"/>
        <w:rPr>
          <w:b/>
          <w:caps/>
          <w:sz w:val="40"/>
        </w:rPr>
      </w:pPr>
      <w:r>
        <w:rPr>
          <w:b/>
          <w:caps/>
          <w:sz w:val="40"/>
        </w:rPr>
        <w:lastRenderedPageBreak/>
        <w:t>Evolutions du manuel</w:t>
      </w:r>
    </w:p>
    <w:tbl>
      <w:tblPr>
        <w:tblW w:w="1020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7"/>
        <w:gridCol w:w="1699"/>
        <w:gridCol w:w="7230"/>
      </w:tblGrid>
      <w:tr w:rsidR="00C03BB5" w14:paraId="07204E24" w14:textId="77777777" w:rsidTr="00C03BB5">
        <w:trPr>
          <w:cantSplit/>
          <w:trHeight w:val="230"/>
        </w:trPr>
        <w:tc>
          <w:tcPr>
            <w:tcW w:w="1277" w:type="dxa"/>
            <w:shd w:val="clear" w:color="auto" w:fill="D9D9D9"/>
          </w:tcPr>
          <w:p w14:paraId="24E2EE6D" w14:textId="77777777" w:rsidR="00C03BB5" w:rsidRDefault="00C03BB5">
            <w:pPr>
              <w:widowControl w:val="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699" w:type="dxa"/>
            <w:shd w:val="clear" w:color="auto" w:fill="D9D9D9"/>
          </w:tcPr>
          <w:p w14:paraId="30E18452" w14:textId="77777777" w:rsidR="00C03BB5" w:rsidRDefault="00C03BB5">
            <w:pPr>
              <w:widowControl w:val="0"/>
              <w:rPr>
                <w:b/>
              </w:rPr>
            </w:pPr>
            <w:r>
              <w:rPr>
                <w:b/>
              </w:rPr>
              <w:t>auteur</w:t>
            </w:r>
          </w:p>
        </w:tc>
        <w:tc>
          <w:tcPr>
            <w:tcW w:w="7230" w:type="dxa"/>
            <w:shd w:val="clear" w:color="auto" w:fill="D9D9D9"/>
          </w:tcPr>
          <w:p w14:paraId="569E0485" w14:textId="77777777" w:rsidR="00C03BB5" w:rsidRDefault="00C03BB5">
            <w:pPr>
              <w:widowControl w:val="0"/>
              <w:rPr>
                <w:b/>
              </w:rPr>
            </w:pPr>
            <w:r>
              <w:rPr>
                <w:b/>
              </w:rPr>
              <w:t>objet</w:t>
            </w:r>
          </w:p>
        </w:tc>
      </w:tr>
      <w:tr w:rsidR="00C03BB5" w14:paraId="0D92B9C1" w14:textId="77777777" w:rsidTr="00C03BB5">
        <w:trPr>
          <w:cantSplit/>
          <w:trHeight w:val="230"/>
        </w:trPr>
        <w:tc>
          <w:tcPr>
            <w:tcW w:w="1277" w:type="dxa"/>
          </w:tcPr>
          <w:p w14:paraId="668486F3" w14:textId="77777777" w:rsidR="00C03BB5" w:rsidRDefault="00C03BB5" w:rsidP="00C04DD4">
            <w:pPr>
              <w:widowControl w:val="0"/>
            </w:pPr>
            <w:r>
              <w:t>15/01/2016</w:t>
            </w:r>
          </w:p>
        </w:tc>
        <w:tc>
          <w:tcPr>
            <w:tcW w:w="1699" w:type="dxa"/>
          </w:tcPr>
          <w:p w14:paraId="053A0467" w14:textId="77777777" w:rsidR="00C03BB5" w:rsidRDefault="00C03BB5" w:rsidP="00C04DD4">
            <w:pPr>
              <w:widowControl w:val="0"/>
            </w:pPr>
          </w:p>
        </w:tc>
        <w:tc>
          <w:tcPr>
            <w:tcW w:w="7230" w:type="dxa"/>
          </w:tcPr>
          <w:p w14:paraId="1DC79B04" w14:textId="77777777" w:rsidR="00C03BB5" w:rsidRDefault="00C03BB5" w:rsidP="00C04DD4">
            <w:pPr>
              <w:widowControl w:val="0"/>
            </w:pPr>
            <w:r>
              <w:t>Spécificités Londres 5.1</w:t>
            </w:r>
          </w:p>
        </w:tc>
      </w:tr>
      <w:tr w:rsidR="00C03BB5" w14:paraId="7BB62978" w14:textId="77777777" w:rsidTr="00C03BB5">
        <w:trPr>
          <w:cantSplit/>
          <w:trHeight w:val="230"/>
        </w:trPr>
        <w:tc>
          <w:tcPr>
            <w:tcW w:w="1277" w:type="dxa"/>
          </w:tcPr>
          <w:p w14:paraId="4668960A" w14:textId="0254E468" w:rsidR="00C03BB5" w:rsidRPr="00C03BB5" w:rsidRDefault="00C03BB5" w:rsidP="00C03BB5">
            <w:pPr>
              <w:widowControl w:val="0"/>
              <w:rPr>
                <w:highlight w:val="yellow"/>
              </w:rPr>
            </w:pPr>
            <w:r>
              <w:rPr>
                <w:highlight w:val="yellow"/>
              </w:rPr>
              <w:t>25/09</w:t>
            </w:r>
            <w:r w:rsidRPr="00C03BB5">
              <w:rPr>
                <w:highlight w:val="yellow"/>
              </w:rPr>
              <w:t>/201</w:t>
            </w:r>
            <w:r>
              <w:rPr>
                <w:highlight w:val="yellow"/>
              </w:rPr>
              <w:t>7</w:t>
            </w:r>
          </w:p>
        </w:tc>
        <w:tc>
          <w:tcPr>
            <w:tcW w:w="1699" w:type="dxa"/>
          </w:tcPr>
          <w:p w14:paraId="3550D91F" w14:textId="50ECD7A9" w:rsidR="00C03BB5" w:rsidRPr="00C03BB5" w:rsidRDefault="00C03BB5">
            <w:pPr>
              <w:widowControl w:val="0"/>
              <w:rPr>
                <w:highlight w:val="yellow"/>
              </w:rPr>
            </w:pPr>
            <w:r w:rsidRPr="00C03BB5">
              <w:rPr>
                <w:highlight w:val="yellow"/>
              </w:rPr>
              <w:t>JF GILLETTE</w:t>
            </w:r>
          </w:p>
        </w:tc>
        <w:tc>
          <w:tcPr>
            <w:tcW w:w="7230" w:type="dxa"/>
          </w:tcPr>
          <w:p w14:paraId="79A64BC8" w14:textId="449132DD" w:rsidR="00C03BB5" w:rsidRDefault="00C03BB5">
            <w:pPr>
              <w:widowControl w:val="0"/>
            </w:pPr>
            <w:r w:rsidRPr="00C03BB5">
              <w:rPr>
                <w:highlight w:val="yellow"/>
              </w:rPr>
              <w:t>Page 1 : la référence numéro de changement C&lt;NNNNN&gt; est remplacée par la référence numéro de mise en production C&lt;NNNNN&gt;M&lt;NN&gt;</w:t>
            </w:r>
          </w:p>
        </w:tc>
      </w:tr>
    </w:tbl>
    <w:p w14:paraId="4DEFFFA1" w14:textId="77777777" w:rsidR="00C03BB5" w:rsidRDefault="00C03BB5">
      <w:pPr>
        <w:widowControl w:val="0"/>
      </w:pPr>
    </w:p>
    <w:p w14:paraId="1661DD81" w14:textId="77777777" w:rsidR="00F55FC2" w:rsidRDefault="00F55FC2">
      <w:pPr>
        <w:widowControl w:val="0"/>
      </w:pPr>
      <w:r>
        <w:br w:type="page"/>
      </w:r>
      <w:bookmarkStart w:id="0" w:name="_GoBack"/>
      <w:bookmarkEnd w:id="0"/>
    </w:p>
    <w:p w14:paraId="437B498C" w14:textId="77777777" w:rsidR="00F55FC2" w:rsidRDefault="00F55FC2">
      <w:pPr>
        <w:widowControl w:val="0"/>
        <w:shd w:val="pct5" w:color="auto" w:fill="auto"/>
        <w:spacing w:after="960"/>
        <w:rPr>
          <w:b/>
          <w:caps/>
          <w:sz w:val="40"/>
        </w:rPr>
      </w:pPr>
      <w:r>
        <w:rPr>
          <w:b/>
          <w:caps/>
          <w:sz w:val="40"/>
        </w:rPr>
        <w:lastRenderedPageBreak/>
        <w:t>Sommaire</w:t>
      </w:r>
    </w:p>
    <w:p w14:paraId="6BC155BA" w14:textId="77777777" w:rsidR="00F55FC2" w:rsidRDefault="00F55FC2">
      <w:pPr>
        <w:widowControl w:val="0"/>
        <w:rPr>
          <w:b/>
          <w:caps/>
        </w:rPr>
      </w:pPr>
    </w:p>
    <w:p w14:paraId="7302A08D" w14:textId="77777777" w:rsidR="00AE567D" w:rsidRPr="00C53D8C" w:rsidRDefault="00F55FC2">
      <w:pPr>
        <w:pStyle w:val="TM1"/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"1-3" </w:instrText>
      </w:r>
      <w:r>
        <w:rPr>
          <w:b w:val="0"/>
          <w:caps w:val="0"/>
        </w:rPr>
        <w:fldChar w:fldCharType="separate"/>
      </w:r>
      <w:r w:rsidR="00AE567D">
        <w:rPr>
          <w:noProof/>
        </w:rPr>
        <w:t>1.</w:t>
      </w:r>
      <w:r w:rsidR="00AE567D" w:rsidRPr="00C53D8C">
        <w:rPr>
          <w:rFonts w:ascii="Calibri" w:hAnsi="Calibri"/>
          <w:b w:val="0"/>
          <w:caps w:val="0"/>
          <w:noProof/>
          <w:sz w:val="22"/>
          <w:szCs w:val="22"/>
        </w:rPr>
        <w:tab/>
      </w:r>
      <w:r w:rsidR="00AE567D">
        <w:rPr>
          <w:noProof/>
        </w:rPr>
        <w:t>Présentation de l’installation</w:t>
      </w:r>
      <w:r w:rsidR="00AE567D">
        <w:rPr>
          <w:noProof/>
        </w:rPr>
        <w:tab/>
      </w:r>
      <w:r w:rsidR="00AE567D">
        <w:rPr>
          <w:noProof/>
        </w:rPr>
        <w:fldChar w:fldCharType="begin"/>
      </w:r>
      <w:r w:rsidR="00AE567D">
        <w:rPr>
          <w:noProof/>
        </w:rPr>
        <w:instrText xml:space="preserve"> PAGEREF _Toc440617779 \h </w:instrText>
      </w:r>
      <w:r w:rsidR="00AE567D">
        <w:rPr>
          <w:noProof/>
        </w:rPr>
      </w:r>
      <w:r w:rsidR="00AE567D">
        <w:rPr>
          <w:noProof/>
        </w:rPr>
        <w:fldChar w:fldCharType="separate"/>
      </w:r>
      <w:r w:rsidR="00AE567D">
        <w:rPr>
          <w:noProof/>
        </w:rPr>
        <w:t>4</w:t>
      </w:r>
      <w:r w:rsidR="00AE567D">
        <w:rPr>
          <w:noProof/>
        </w:rPr>
        <w:fldChar w:fldCharType="end"/>
      </w:r>
    </w:p>
    <w:p w14:paraId="46D63549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1.1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objectifs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2C7194C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1.2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Décomposition en étapes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22420A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1.3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Contraintes et précautions particulières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4C53C5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1.4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Livraison des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369A1D" w14:textId="77777777" w:rsidR="00AE567D" w:rsidRPr="00C53D8C" w:rsidRDefault="00AE567D">
      <w:pPr>
        <w:pStyle w:val="TM1"/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2.</w:t>
      </w:r>
      <w:r w:rsidRPr="00C53D8C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Environnement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C31398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2.1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Machine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AD36583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2.1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Logiciels de 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EA54BD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2.2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volume applicatifs a créer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C1C422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2.3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68E0E4B" w14:textId="77777777" w:rsidR="00AE567D" w:rsidRPr="00C53D8C" w:rsidRDefault="00AE567D">
      <w:pPr>
        <w:pStyle w:val="TM1"/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3.</w:t>
      </w:r>
      <w:r w:rsidRPr="00C53D8C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variables d’Environnement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C700BA" w14:textId="77777777" w:rsidR="00AE567D" w:rsidRPr="00C53D8C" w:rsidRDefault="00AE567D">
      <w:pPr>
        <w:pStyle w:val="TM1"/>
        <w:rPr>
          <w:rFonts w:ascii="Calibri" w:hAnsi="Calibri"/>
          <w:b w:val="0"/>
          <w:caps w:val="0"/>
          <w:noProof/>
          <w:sz w:val="22"/>
          <w:szCs w:val="22"/>
        </w:rPr>
      </w:pPr>
      <w:r w:rsidRPr="002923DF">
        <w:rPr>
          <w:noProof/>
          <w:color w:val="0000FF"/>
        </w:rPr>
        <w:t>4.</w:t>
      </w:r>
      <w:r w:rsidRPr="00C53D8C">
        <w:rPr>
          <w:rFonts w:ascii="Calibri" w:hAnsi="Calibri"/>
          <w:b w:val="0"/>
          <w:caps w:val="0"/>
          <w:noProof/>
          <w:sz w:val="22"/>
          <w:szCs w:val="22"/>
        </w:rPr>
        <w:tab/>
      </w:r>
      <w:r w:rsidRPr="002923DF">
        <w:rPr>
          <w:noProof/>
          <w:color w:val="0000FF"/>
        </w:rPr>
        <w:t>&lt;</w:t>
      </w:r>
      <w:r w:rsidRPr="002923DF">
        <w:rPr>
          <w:i/>
          <w:noProof/>
          <w:color w:val="0000FF"/>
        </w:rPr>
        <w:t>cas d’un site londres</w:t>
      </w:r>
      <w:r w:rsidRPr="002923DF">
        <w:rPr>
          <w:noProof/>
          <w:color w:val="0000FF"/>
        </w:rPr>
        <w:t>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73C33B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4.1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PARAMETRE DU SOCLE LONDRES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1551DF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4.2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paramètres du site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F2D4FD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4.3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ETAT DES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E1ED36" w14:textId="77777777" w:rsidR="00AE567D" w:rsidRPr="00C53D8C" w:rsidRDefault="00AE567D">
      <w:pPr>
        <w:pStyle w:val="TM1"/>
        <w:rPr>
          <w:rFonts w:ascii="Calibri" w:hAnsi="Calibri"/>
          <w:b w:val="0"/>
          <w:caps w:val="0"/>
          <w:noProof/>
          <w:sz w:val="22"/>
          <w:szCs w:val="22"/>
        </w:rPr>
      </w:pPr>
      <w:r>
        <w:rPr>
          <w:noProof/>
        </w:rPr>
        <w:t>5.</w:t>
      </w:r>
      <w:r w:rsidRPr="00C53D8C">
        <w:rPr>
          <w:rFonts w:ascii="Calibri" w:hAnsi="Calibri"/>
          <w:b w:val="0"/>
          <w:caps w:val="0"/>
          <w:noProof/>
          <w:sz w:val="22"/>
          <w:szCs w:val="22"/>
        </w:rPr>
        <w:tab/>
      </w:r>
      <w:r>
        <w:rPr>
          <w:noProof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35621D5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5.1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&lt;Etape libre&gt;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A5CD3D3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5.2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&lt;Etape libre&gt;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637319F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5.3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Contrôle technique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E77973A" w14:textId="77777777" w:rsidR="00AE567D" w:rsidRPr="00C53D8C" w:rsidRDefault="00AE567D">
      <w:pPr>
        <w:pStyle w:val="TM2"/>
        <w:tabs>
          <w:tab w:val="left" w:pos="851"/>
        </w:tabs>
        <w:rPr>
          <w:rFonts w:ascii="Calibri" w:hAnsi="Calibri"/>
          <w:smallCaps w:val="0"/>
          <w:noProof/>
          <w:sz w:val="22"/>
          <w:szCs w:val="22"/>
        </w:rPr>
      </w:pPr>
      <w:r>
        <w:rPr>
          <w:noProof/>
        </w:rPr>
        <w:t>5.4</w:t>
      </w:r>
      <w:r w:rsidRPr="00C53D8C">
        <w:rPr>
          <w:rFonts w:ascii="Calibri" w:hAnsi="Calibri"/>
          <w:smallCaps w:val="0"/>
          <w:noProof/>
          <w:sz w:val="22"/>
          <w:szCs w:val="22"/>
        </w:rPr>
        <w:tab/>
      </w:r>
      <w:r>
        <w:rPr>
          <w:noProof/>
        </w:rPr>
        <w:t>Annexes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_Toc440617798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F14636" w14:textId="77777777" w:rsidR="00F55FC2" w:rsidRDefault="00F55FC2">
      <w:pPr>
        <w:widowControl w:val="0"/>
        <w:tabs>
          <w:tab w:val="right" w:leader="dot" w:pos="10206"/>
        </w:tabs>
        <w:rPr>
          <w:b/>
          <w:caps/>
        </w:rPr>
      </w:pPr>
      <w:r>
        <w:rPr>
          <w:b/>
          <w:caps/>
        </w:rPr>
        <w:fldChar w:fldCharType="end"/>
      </w:r>
    </w:p>
    <w:p w14:paraId="7F1F8405" w14:textId="77777777" w:rsidR="00F55FC2" w:rsidRDefault="00F55FC2">
      <w:pPr>
        <w:pStyle w:val="Titre1"/>
      </w:pPr>
      <w:bookmarkStart w:id="1" w:name="_Toc373218847"/>
      <w:bookmarkStart w:id="2" w:name="_Toc373651327"/>
      <w:bookmarkStart w:id="3" w:name="_Toc373651719"/>
      <w:bookmarkStart w:id="4" w:name="_Toc375618193"/>
      <w:bookmarkStart w:id="5" w:name="_Toc375618336"/>
      <w:bookmarkStart w:id="6" w:name="_Toc440617779"/>
      <w:r>
        <w:lastRenderedPageBreak/>
        <w:t xml:space="preserve">Présentation de </w:t>
      </w:r>
      <w:bookmarkEnd w:id="1"/>
      <w:bookmarkEnd w:id="2"/>
      <w:bookmarkEnd w:id="3"/>
      <w:bookmarkEnd w:id="4"/>
      <w:bookmarkEnd w:id="5"/>
      <w:r>
        <w:t>l’installation</w:t>
      </w:r>
      <w:bookmarkEnd w:id="6"/>
    </w:p>
    <w:p w14:paraId="77189E23" w14:textId="77777777" w:rsidR="002E4060" w:rsidRPr="002E4060" w:rsidRDefault="002E4060" w:rsidP="002E4060">
      <w:pPr>
        <w:pStyle w:val="Retraitnormal"/>
      </w:pPr>
    </w:p>
    <w:p w14:paraId="06779B55" w14:textId="77777777" w:rsidR="00C842D6" w:rsidRDefault="00C842D6">
      <w:pPr>
        <w:pStyle w:val="Titre2"/>
        <w:keepNext w:val="0"/>
        <w:keepLines w:val="0"/>
        <w:widowControl w:val="0"/>
      </w:pPr>
      <w:bookmarkStart w:id="7" w:name="_Toc440617780"/>
      <w:bookmarkStart w:id="8" w:name="_Toc375618195"/>
      <w:bookmarkStart w:id="9" w:name="_Toc375618338"/>
      <w:r>
        <w:t>objectifs</w:t>
      </w:r>
      <w:bookmarkEnd w:id="7"/>
    </w:p>
    <w:p w14:paraId="358EADAC" w14:textId="77777777" w:rsidR="00C842D6" w:rsidRPr="00C842D6" w:rsidRDefault="00C842D6" w:rsidP="00C842D6">
      <w:pPr>
        <w:pStyle w:val="Retraitnormal"/>
      </w:pPr>
    </w:p>
    <w:p w14:paraId="3DA97640" w14:textId="77777777" w:rsidR="00F55FC2" w:rsidRDefault="00F55FC2">
      <w:pPr>
        <w:pStyle w:val="Titre2"/>
        <w:keepNext w:val="0"/>
        <w:keepLines w:val="0"/>
        <w:widowControl w:val="0"/>
      </w:pPr>
      <w:bookmarkStart w:id="10" w:name="_Toc440617781"/>
      <w:r>
        <w:t>Décomposition en étapes</w:t>
      </w:r>
      <w:bookmarkEnd w:id="8"/>
      <w:bookmarkEnd w:id="9"/>
      <w:bookmarkEnd w:id="10"/>
    </w:p>
    <w:tbl>
      <w:tblPr>
        <w:tblW w:w="9497" w:type="dxa"/>
        <w:tblInd w:w="7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3544"/>
        <w:gridCol w:w="850"/>
        <w:gridCol w:w="4536"/>
      </w:tblGrid>
      <w:tr w:rsidR="002B00F5" w:rsidRPr="00BA6C55" w14:paraId="596383AE" w14:textId="77777777" w:rsidTr="00D3621C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92A5C21" w14:textId="77777777" w:rsidR="002B00F5" w:rsidRPr="00BA6C55" w:rsidRDefault="002B00F5" w:rsidP="00126993">
            <w:pPr>
              <w:pStyle w:val="Retraitcorpsdetexte2"/>
              <w:ind w:left="0"/>
              <w:jc w:val="center"/>
              <w:rPr>
                <w:rFonts w:ascii="Arial" w:hAnsi="Arial" w:cs="Arial"/>
                <w:b/>
                <w:sz w:val="20"/>
              </w:rPr>
            </w:pPr>
            <w:r w:rsidRPr="00BA6C55">
              <w:rPr>
                <w:rFonts w:ascii="Arial" w:hAnsi="Arial" w:cs="Arial"/>
                <w:b/>
                <w:sz w:val="20"/>
              </w:rPr>
              <w:t>N°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91D2086" w14:textId="77777777" w:rsidR="002B00F5" w:rsidRPr="00BA6C55" w:rsidRDefault="002B00F5" w:rsidP="00126993">
            <w:pPr>
              <w:pStyle w:val="Retraitcorpsdetexte2"/>
              <w:ind w:left="0"/>
              <w:rPr>
                <w:rFonts w:ascii="Arial" w:hAnsi="Arial" w:cs="Arial"/>
                <w:b/>
                <w:sz w:val="20"/>
              </w:rPr>
            </w:pPr>
            <w:r w:rsidRPr="00BA6C55">
              <w:rPr>
                <w:rFonts w:ascii="Arial" w:hAnsi="Arial" w:cs="Arial"/>
                <w:b/>
                <w:sz w:val="20"/>
              </w:rPr>
              <w:t>Description de l’étape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4D7599E8" w14:textId="77777777" w:rsidR="002B00F5" w:rsidRPr="00BA6C55" w:rsidRDefault="002B00F5" w:rsidP="00126993">
            <w:pPr>
              <w:widowControl w:val="0"/>
              <w:jc w:val="center"/>
              <w:rPr>
                <w:rFonts w:ascii="Arial" w:hAnsi="Arial" w:cs="Arial"/>
                <w:b/>
              </w:rPr>
            </w:pPr>
            <w:r w:rsidRPr="00BA6C55">
              <w:rPr>
                <w:rFonts w:ascii="Arial" w:hAnsi="Arial" w:cs="Arial"/>
                <w:b/>
              </w:rPr>
              <w:t>Durée</w:t>
            </w:r>
          </w:p>
        </w:tc>
        <w:tc>
          <w:tcPr>
            <w:tcW w:w="453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39E4255" w14:textId="77777777" w:rsidR="002B00F5" w:rsidRPr="00BA6C55" w:rsidRDefault="002B00F5" w:rsidP="00126993">
            <w:pPr>
              <w:widowControl w:val="0"/>
              <w:jc w:val="center"/>
              <w:rPr>
                <w:rFonts w:ascii="Arial" w:hAnsi="Arial" w:cs="Arial"/>
                <w:b/>
              </w:rPr>
            </w:pPr>
            <w:r w:rsidRPr="00BA6C55">
              <w:rPr>
                <w:rFonts w:ascii="Arial" w:hAnsi="Arial" w:cs="Arial"/>
                <w:b/>
              </w:rPr>
              <w:t>Remarque</w:t>
            </w:r>
          </w:p>
        </w:tc>
      </w:tr>
      <w:tr w:rsidR="002B00F5" w:rsidRPr="00BA6C55" w14:paraId="1C5E95A1" w14:textId="77777777" w:rsidTr="002B00F5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59BF8B04" w14:textId="77777777" w:rsidR="002B00F5" w:rsidRPr="00BA6C55" w:rsidRDefault="002B00F5" w:rsidP="00126993">
            <w:pPr>
              <w:pStyle w:val="Retraitcorpsdetexte2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4" w:type="dxa"/>
            <w:tcBorders>
              <w:bottom w:val="single" w:sz="6" w:space="0" w:color="auto"/>
            </w:tcBorders>
          </w:tcPr>
          <w:p w14:paraId="24450C5F" w14:textId="77777777" w:rsidR="002B00F5" w:rsidRPr="00BA6C55" w:rsidRDefault="002B00F5" w:rsidP="00126993">
            <w:pPr>
              <w:pStyle w:val="Retraitcorpsdetexte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07F84BEB" w14:textId="77777777" w:rsidR="002B00F5" w:rsidRPr="00BA6C55" w:rsidRDefault="002B00F5" w:rsidP="00126993">
            <w:pPr>
              <w:widowControl w:val="0"/>
              <w:jc w:val="right"/>
              <w:rPr>
                <w:rFonts w:ascii="Arial" w:hAnsi="Arial" w:cs="Arial"/>
              </w:rPr>
            </w:pPr>
          </w:p>
        </w:tc>
        <w:tc>
          <w:tcPr>
            <w:tcW w:w="4536" w:type="dxa"/>
            <w:tcBorders>
              <w:bottom w:val="single" w:sz="6" w:space="0" w:color="auto"/>
              <w:right w:val="single" w:sz="6" w:space="0" w:color="auto"/>
            </w:tcBorders>
          </w:tcPr>
          <w:p w14:paraId="5B851AB6" w14:textId="77777777" w:rsidR="002B00F5" w:rsidRPr="00BA6C55" w:rsidRDefault="002B00F5" w:rsidP="00126993">
            <w:pPr>
              <w:widowControl w:val="0"/>
              <w:rPr>
                <w:rFonts w:ascii="Arial" w:hAnsi="Arial" w:cs="Arial"/>
              </w:rPr>
            </w:pPr>
          </w:p>
        </w:tc>
      </w:tr>
      <w:tr w:rsidR="002B00F5" w:rsidRPr="00BA6C55" w14:paraId="35BEA305" w14:textId="77777777" w:rsidTr="002B00F5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739F0F56" w14:textId="77777777" w:rsidR="002B00F5" w:rsidRPr="00BA6C55" w:rsidRDefault="002B00F5" w:rsidP="00126993">
            <w:pPr>
              <w:pStyle w:val="Retraitcorpsdetexte2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544" w:type="dxa"/>
            <w:tcBorders>
              <w:top w:val="single" w:sz="6" w:space="0" w:color="auto"/>
              <w:bottom w:val="single" w:sz="6" w:space="0" w:color="auto"/>
            </w:tcBorders>
          </w:tcPr>
          <w:p w14:paraId="381C4BE1" w14:textId="77777777" w:rsidR="002B00F5" w:rsidRPr="00BA6C55" w:rsidRDefault="002B00F5" w:rsidP="00126993">
            <w:pPr>
              <w:pStyle w:val="Retraitcorpsdetexte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97D779" w14:textId="77777777" w:rsidR="002B00F5" w:rsidRPr="00BA6C55" w:rsidRDefault="002B00F5" w:rsidP="00126993">
            <w:pPr>
              <w:widowControl w:val="0"/>
              <w:jc w:val="right"/>
              <w:rPr>
                <w:rFonts w:ascii="Arial" w:hAnsi="Arial" w:cs="Arial"/>
              </w:rPr>
            </w:pPr>
          </w:p>
        </w:tc>
        <w:tc>
          <w:tcPr>
            <w:tcW w:w="453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2038A" w14:textId="77777777" w:rsidR="002B00F5" w:rsidRPr="00BA6C55" w:rsidRDefault="002B00F5" w:rsidP="00126993">
            <w:pPr>
              <w:widowControl w:val="0"/>
              <w:rPr>
                <w:rFonts w:ascii="Arial" w:hAnsi="Arial" w:cs="Arial"/>
              </w:rPr>
            </w:pPr>
          </w:p>
        </w:tc>
      </w:tr>
    </w:tbl>
    <w:p w14:paraId="6D80C125" w14:textId="77777777" w:rsidR="002B00F5" w:rsidRPr="002B00F5" w:rsidRDefault="002B00F5" w:rsidP="002B00F5">
      <w:pPr>
        <w:pStyle w:val="Retraitnormal"/>
      </w:pPr>
    </w:p>
    <w:p w14:paraId="7F7E8978" w14:textId="77777777" w:rsidR="00F55FC2" w:rsidRDefault="00F55FC2">
      <w:pPr>
        <w:pStyle w:val="Titre2"/>
        <w:keepNext w:val="0"/>
        <w:keepLines w:val="0"/>
        <w:widowControl w:val="0"/>
      </w:pPr>
      <w:bookmarkStart w:id="11" w:name="_Toc440617782"/>
      <w:bookmarkStart w:id="12" w:name="_Toc373218848"/>
      <w:bookmarkStart w:id="13" w:name="_Toc373651328"/>
      <w:bookmarkStart w:id="14" w:name="_Toc373651720"/>
      <w:bookmarkStart w:id="15" w:name="_Toc373218852"/>
      <w:bookmarkStart w:id="16" w:name="_Toc373651332"/>
      <w:bookmarkStart w:id="17" w:name="_Toc373651724"/>
      <w:bookmarkStart w:id="18" w:name="_Toc375618200"/>
      <w:bookmarkStart w:id="19" w:name="_Toc375618343"/>
      <w:r>
        <w:t>Contraintes et précautions particulières</w:t>
      </w:r>
      <w:bookmarkEnd w:id="11"/>
    </w:p>
    <w:tbl>
      <w:tblPr>
        <w:tblW w:w="0" w:type="auto"/>
        <w:tblInd w:w="77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7"/>
      </w:tblGrid>
      <w:tr w:rsidR="00F55FC2" w14:paraId="4C7A94DB" w14:textId="77777777">
        <w:tc>
          <w:tcPr>
            <w:tcW w:w="9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CC97D" w14:textId="77777777" w:rsidR="00F55FC2" w:rsidRDefault="00F55FC2">
            <w:pPr>
              <w:widowControl w:val="0"/>
            </w:pPr>
            <w:r>
              <w:t>&lt;contrainte ou précaution particulière&gt;</w:t>
            </w:r>
          </w:p>
        </w:tc>
      </w:tr>
      <w:tr w:rsidR="00F55FC2" w14:paraId="37EB20FF" w14:textId="77777777">
        <w:tc>
          <w:tcPr>
            <w:tcW w:w="9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D643C" w14:textId="77777777" w:rsidR="00F55FC2" w:rsidRDefault="00F55FC2">
            <w:pPr>
              <w:widowControl w:val="0"/>
            </w:pPr>
          </w:p>
        </w:tc>
      </w:tr>
    </w:tbl>
    <w:p w14:paraId="525DB040" w14:textId="77777777" w:rsidR="00F55FC2" w:rsidRDefault="00F55FC2">
      <w:pPr>
        <w:pStyle w:val="Titre2"/>
        <w:keepNext w:val="0"/>
        <w:keepLines w:val="0"/>
        <w:widowControl w:val="0"/>
      </w:pPr>
      <w:bookmarkStart w:id="20" w:name="_Toc440617783"/>
      <w:bookmarkEnd w:id="12"/>
      <w:bookmarkEnd w:id="13"/>
      <w:bookmarkEnd w:id="14"/>
      <w:r>
        <w:t>Livraison des données</w:t>
      </w:r>
      <w:bookmarkEnd w:id="20"/>
    </w:p>
    <w:tbl>
      <w:tblPr>
        <w:tblW w:w="0" w:type="auto"/>
        <w:tblInd w:w="8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6521"/>
      </w:tblGrid>
      <w:tr w:rsidR="00F55FC2" w14:paraId="468A0D86" w14:textId="77777777">
        <w:trPr>
          <w:cantSplit/>
        </w:trPr>
        <w:tc>
          <w:tcPr>
            <w:tcW w:w="2905" w:type="dxa"/>
          </w:tcPr>
          <w:p w14:paraId="6F3F6A61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fichier</w:t>
            </w:r>
          </w:p>
        </w:tc>
        <w:tc>
          <w:tcPr>
            <w:tcW w:w="6521" w:type="dxa"/>
          </w:tcPr>
          <w:p w14:paraId="6EE0F0FD" w14:textId="77777777" w:rsidR="00F55FC2" w:rsidRDefault="00F55FC2">
            <w:pPr>
              <w:pStyle w:val="Retraitnormal"/>
              <w:widowControl w:val="0"/>
              <w:ind w:left="0"/>
            </w:pPr>
            <w:r>
              <w:t>&lt;fichier&gt;</w:t>
            </w:r>
          </w:p>
        </w:tc>
      </w:tr>
      <w:tr w:rsidR="00F55FC2" w14:paraId="415F2DFE" w14:textId="77777777">
        <w:trPr>
          <w:cantSplit/>
        </w:trPr>
        <w:tc>
          <w:tcPr>
            <w:tcW w:w="2905" w:type="dxa"/>
          </w:tcPr>
          <w:p w14:paraId="3935B202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taille</w:t>
            </w:r>
          </w:p>
        </w:tc>
        <w:tc>
          <w:tcPr>
            <w:tcW w:w="6521" w:type="dxa"/>
          </w:tcPr>
          <w:p w14:paraId="5BFAD8E2" w14:textId="77777777" w:rsidR="00F55FC2" w:rsidRDefault="00F55FC2">
            <w:pPr>
              <w:pStyle w:val="Retraitnormal"/>
              <w:widowControl w:val="0"/>
              <w:ind w:left="0"/>
            </w:pPr>
            <w:r>
              <w:t>&lt;taille&gt;</w:t>
            </w:r>
          </w:p>
        </w:tc>
      </w:tr>
      <w:tr w:rsidR="00F55FC2" w14:paraId="74604E1B" w14:textId="77777777">
        <w:trPr>
          <w:cantSplit/>
        </w:trPr>
        <w:tc>
          <w:tcPr>
            <w:tcW w:w="2905" w:type="dxa"/>
          </w:tcPr>
          <w:p w14:paraId="7B744595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remarque</w:t>
            </w:r>
          </w:p>
        </w:tc>
        <w:tc>
          <w:tcPr>
            <w:tcW w:w="6521" w:type="dxa"/>
          </w:tcPr>
          <w:p w14:paraId="369E5CF1" w14:textId="77777777" w:rsidR="00F55FC2" w:rsidRDefault="00F55FC2">
            <w:pPr>
              <w:pStyle w:val="Retraitnormal"/>
              <w:widowControl w:val="0"/>
              <w:ind w:left="0"/>
            </w:pPr>
            <w:r>
              <w:t>&lt;remarque&gt;</w:t>
            </w:r>
          </w:p>
        </w:tc>
      </w:tr>
    </w:tbl>
    <w:p w14:paraId="2DA169BB" w14:textId="77777777" w:rsidR="00F55FC2" w:rsidRDefault="00F55FC2">
      <w:pPr>
        <w:pStyle w:val="Titre1"/>
      </w:pPr>
      <w:bookmarkStart w:id="21" w:name="_Toc440617784"/>
      <w:r>
        <w:lastRenderedPageBreak/>
        <w:t>Environnement</w:t>
      </w:r>
      <w:bookmarkEnd w:id="15"/>
      <w:bookmarkEnd w:id="16"/>
      <w:bookmarkEnd w:id="17"/>
      <w:bookmarkEnd w:id="18"/>
      <w:bookmarkEnd w:id="19"/>
      <w:bookmarkEnd w:id="21"/>
    </w:p>
    <w:p w14:paraId="2461F198" w14:textId="77777777" w:rsidR="009F0FDA" w:rsidRPr="009F0FDA" w:rsidRDefault="009F0FDA" w:rsidP="009F0FDA">
      <w:pPr>
        <w:pStyle w:val="Retraitnormal"/>
      </w:pPr>
    </w:p>
    <w:p w14:paraId="5C7E12B5" w14:textId="77777777" w:rsidR="00F55FC2" w:rsidRDefault="00F55FC2">
      <w:pPr>
        <w:pStyle w:val="Titre2"/>
        <w:keepNext w:val="0"/>
        <w:keepLines w:val="0"/>
        <w:widowControl w:val="0"/>
      </w:pPr>
      <w:bookmarkStart w:id="22" w:name="_Toc373218853"/>
      <w:bookmarkStart w:id="23" w:name="_Toc373651333"/>
      <w:bookmarkStart w:id="24" w:name="_Toc373651725"/>
      <w:bookmarkStart w:id="25" w:name="_Toc375618201"/>
      <w:bookmarkStart w:id="26" w:name="_Toc375618344"/>
      <w:bookmarkStart w:id="27" w:name="_Toc440617785"/>
      <w:r>
        <w:t>Machine</w:t>
      </w:r>
      <w:bookmarkEnd w:id="22"/>
      <w:bookmarkEnd w:id="23"/>
      <w:bookmarkEnd w:id="24"/>
      <w:bookmarkEnd w:id="25"/>
      <w:bookmarkEnd w:id="26"/>
      <w:bookmarkEnd w:id="27"/>
    </w:p>
    <w:tbl>
      <w:tblPr>
        <w:tblW w:w="0" w:type="auto"/>
        <w:tblInd w:w="7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3"/>
        <w:gridCol w:w="6805"/>
      </w:tblGrid>
      <w:tr w:rsidR="00F55FC2" w14:paraId="2F2E7FE2" w14:textId="77777777" w:rsidTr="00D3621C">
        <w:trPr>
          <w:cantSplit/>
        </w:trPr>
        <w:tc>
          <w:tcPr>
            <w:tcW w:w="2693" w:type="dxa"/>
            <w:shd w:val="clear" w:color="auto" w:fill="D9D9D9"/>
          </w:tcPr>
          <w:p w14:paraId="6BA09653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élément</w:t>
            </w:r>
          </w:p>
        </w:tc>
        <w:tc>
          <w:tcPr>
            <w:tcW w:w="6805" w:type="dxa"/>
            <w:shd w:val="clear" w:color="auto" w:fill="D9D9D9"/>
          </w:tcPr>
          <w:p w14:paraId="0AB3CF90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55FC2" w14:paraId="1EC6BF56" w14:textId="77777777" w:rsidTr="00B65E20">
        <w:trPr>
          <w:cantSplit/>
        </w:trPr>
        <w:tc>
          <w:tcPr>
            <w:tcW w:w="2693" w:type="dxa"/>
          </w:tcPr>
          <w:p w14:paraId="25ECE043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machine</w:t>
            </w:r>
          </w:p>
        </w:tc>
        <w:tc>
          <w:tcPr>
            <w:tcW w:w="6805" w:type="dxa"/>
          </w:tcPr>
          <w:p w14:paraId="0B64380B" w14:textId="77777777" w:rsidR="00F55FC2" w:rsidRDefault="00F55FC2">
            <w:pPr>
              <w:pStyle w:val="Retraitnormal"/>
              <w:widowControl w:val="0"/>
              <w:ind w:left="0"/>
            </w:pPr>
            <w:r>
              <w:t>&lt;machine&gt;</w:t>
            </w:r>
          </w:p>
        </w:tc>
      </w:tr>
      <w:tr w:rsidR="00F55FC2" w14:paraId="7F963079" w14:textId="77777777" w:rsidTr="00B65E20">
        <w:trPr>
          <w:cantSplit/>
        </w:trPr>
        <w:tc>
          <w:tcPr>
            <w:tcW w:w="2693" w:type="dxa"/>
          </w:tcPr>
          <w:p w14:paraId="49A708B4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processeur</w:t>
            </w:r>
          </w:p>
        </w:tc>
        <w:tc>
          <w:tcPr>
            <w:tcW w:w="6805" w:type="dxa"/>
          </w:tcPr>
          <w:p w14:paraId="2805BFA7" w14:textId="77777777" w:rsidR="00F55FC2" w:rsidRDefault="00F55FC2">
            <w:pPr>
              <w:pStyle w:val="Retraitnormal"/>
              <w:widowControl w:val="0"/>
              <w:ind w:left="0"/>
            </w:pPr>
            <w:r>
              <w:t>&lt;processeur&gt;</w:t>
            </w:r>
          </w:p>
        </w:tc>
      </w:tr>
      <w:tr w:rsidR="00F55FC2" w14:paraId="2F4889A3" w14:textId="77777777" w:rsidTr="00B65E20">
        <w:trPr>
          <w:cantSplit/>
        </w:trPr>
        <w:tc>
          <w:tcPr>
            <w:tcW w:w="2693" w:type="dxa"/>
          </w:tcPr>
          <w:p w14:paraId="3FCE84BF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mémoire</w:t>
            </w:r>
          </w:p>
        </w:tc>
        <w:tc>
          <w:tcPr>
            <w:tcW w:w="6805" w:type="dxa"/>
          </w:tcPr>
          <w:p w14:paraId="70C777B7" w14:textId="77777777" w:rsidR="00F55FC2" w:rsidRDefault="00F55FC2">
            <w:pPr>
              <w:pStyle w:val="Retraitnormal"/>
              <w:widowControl w:val="0"/>
              <w:ind w:left="0"/>
            </w:pPr>
            <w:r>
              <w:t>&lt;mémoire&gt;</w:t>
            </w:r>
          </w:p>
        </w:tc>
      </w:tr>
      <w:tr w:rsidR="00F55FC2" w14:paraId="20D96C7E" w14:textId="77777777" w:rsidTr="00B65E20">
        <w:trPr>
          <w:cantSplit/>
        </w:trPr>
        <w:tc>
          <w:tcPr>
            <w:tcW w:w="2693" w:type="dxa"/>
          </w:tcPr>
          <w:p w14:paraId="0CD50A42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disques</w:t>
            </w:r>
          </w:p>
        </w:tc>
        <w:tc>
          <w:tcPr>
            <w:tcW w:w="6805" w:type="dxa"/>
          </w:tcPr>
          <w:p w14:paraId="63F749DC" w14:textId="77777777" w:rsidR="00F55FC2" w:rsidRDefault="00F55FC2">
            <w:pPr>
              <w:pStyle w:val="Retraitnormal"/>
              <w:widowControl w:val="0"/>
              <w:ind w:left="0"/>
            </w:pPr>
            <w:r>
              <w:t>&lt;disque&gt;</w:t>
            </w:r>
          </w:p>
        </w:tc>
      </w:tr>
      <w:tr w:rsidR="00F55FC2" w14:paraId="29602036" w14:textId="77777777" w:rsidTr="00B65E20">
        <w:trPr>
          <w:cantSplit/>
        </w:trPr>
        <w:tc>
          <w:tcPr>
            <w:tcW w:w="2693" w:type="dxa"/>
          </w:tcPr>
          <w:p w14:paraId="5023E302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remarque</w:t>
            </w:r>
          </w:p>
        </w:tc>
        <w:tc>
          <w:tcPr>
            <w:tcW w:w="6805" w:type="dxa"/>
          </w:tcPr>
          <w:p w14:paraId="0BC89746" w14:textId="77777777" w:rsidR="00F55FC2" w:rsidRDefault="00F55FC2">
            <w:pPr>
              <w:pStyle w:val="Retraitnormal"/>
              <w:widowControl w:val="0"/>
              <w:ind w:left="0"/>
            </w:pPr>
            <w:r>
              <w:t>&lt;remarque&gt;</w:t>
            </w:r>
          </w:p>
        </w:tc>
      </w:tr>
    </w:tbl>
    <w:p w14:paraId="67C091E7" w14:textId="77777777" w:rsidR="00C842D6" w:rsidRDefault="00C842D6" w:rsidP="00C842D6">
      <w:pPr>
        <w:pStyle w:val="Titre2"/>
        <w:keepNext w:val="0"/>
        <w:keepLines w:val="0"/>
        <w:widowControl w:val="0"/>
        <w:numPr>
          <w:ilvl w:val="1"/>
          <w:numId w:val="2"/>
        </w:numPr>
      </w:pPr>
      <w:bookmarkStart w:id="28" w:name="_Toc440617786"/>
      <w:bookmarkStart w:id="29" w:name="_Toc373218855"/>
      <w:bookmarkStart w:id="30" w:name="_Toc373651335"/>
      <w:bookmarkStart w:id="31" w:name="_Toc373651727"/>
      <w:bookmarkStart w:id="32" w:name="_Toc375618203"/>
      <w:bookmarkStart w:id="33" w:name="_Toc375618346"/>
      <w:r>
        <w:t>Logiciels de base</w:t>
      </w:r>
      <w:bookmarkEnd w:id="28"/>
    </w:p>
    <w:tbl>
      <w:tblPr>
        <w:tblW w:w="0" w:type="auto"/>
        <w:tblInd w:w="7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3"/>
        <w:gridCol w:w="2836"/>
        <w:gridCol w:w="3969"/>
      </w:tblGrid>
      <w:tr w:rsidR="00C842D6" w14:paraId="57F62E6E" w14:textId="77777777" w:rsidTr="00D3621C">
        <w:trPr>
          <w:cantSplit/>
        </w:trPr>
        <w:tc>
          <w:tcPr>
            <w:tcW w:w="2693" w:type="dxa"/>
            <w:shd w:val="clear" w:color="auto" w:fill="D9D9D9"/>
          </w:tcPr>
          <w:p w14:paraId="61AA4666" w14:textId="77777777" w:rsidR="00C842D6" w:rsidRDefault="00C842D6" w:rsidP="00126993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logiciel de base</w:t>
            </w:r>
          </w:p>
        </w:tc>
        <w:tc>
          <w:tcPr>
            <w:tcW w:w="2836" w:type="dxa"/>
            <w:shd w:val="clear" w:color="auto" w:fill="D9D9D9"/>
          </w:tcPr>
          <w:p w14:paraId="5C5B9E14" w14:textId="77777777" w:rsidR="00C842D6" w:rsidRDefault="00C842D6" w:rsidP="00126993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969" w:type="dxa"/>
            <w:shd w:val="clear" w:color="auto" w:fill="D9D9D9"/>
          </w:tcPr>
          <w:p w14:paraId="41CC5C1A" w14:textId="77777777" w:rsidR="00C842D6" w:rsidRDefault="00C842D6" w:rsidP="00126993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remarque</w:t>
            </w:r>
          </w:p>
        </w:tc>
      </w:tr>
      <w:tr w:rsidR="00C842D6" w14:paraId="77BB59F1" w14:textId="77777777" w:rsidTr="00C842D6">
        <w:trPr>
          <w:cantSplit/>
        </w:trPr>
        <w:tc>
          <w:tcPr>
            <w:tcW w:w="2693" w:type="dxa"/>
          </w:tcPr>
          <w:p w14:paraId="1A601BC3" w14:textId="77777777" w:rsidR="00C842D6" w:rsidRDefault="00C842D6" w:rsidP="00126993">
            <w:pPr>
              <w:pStyle w:val="Retraitnormal"/>
              <w:widowControl w:val="0"/>
              <w:ind w:left="0"/>
            </w:pPr>
            <w:r>
              <w:t>&lt;logiciel de base&gt;</w:t>
            </w:r>
          </w:p>
        </w:tc>
        <w:tc>
          <w:tcPr>
            <w:tcW w:w="2836" w:type="dxa"/>
          </w:tcPr>
          <w:p w14:paraId="7415CD98" w14:textId="77777777" w:rsidR="00C842D6" w:rsidRDefault="00C842D6" w:rsidP="00126993">
            <w:pPr>
              <w:pStyle w:val="Retraitnormal"/>
              <w:widowControl w:val="0"/>
              <w:ind w:left="0"/>
            </w:pPr>
            <w:r>
              <w:t>&lt;version&gt;</w:t>
            </w:r>
          </w:p>
        </w:tc>
        <w:tc>
          <w:tcPr>
            <w:tcW w:w="3969" w:type="dxa"/>
          </w:tcPr>
          <w:p w14:paraId="037D448C" w14:textId="77777777" w:rsidR="00C842D6" w:rsidRDefault="00C842D6" w:rsidP="00126993">
            <w:pPr>
              <w:pStyle w:val="Retraitnormal"/>
              <w:widowControl w:val="0"/>
              <w:ind w:left="0"/>
            </w:pPr>
            <w:r>
              <w:t>&lt;remarque&gt;</w:t>
            </w:r>
          </w:p>
        </w:tc>
      </w:tr>
      <w:tr w:rsidR="00C842D6" w14:paraId="40CECB83" w14:textId="77777777" w:rsidTr="00C842D6">
        <w:trPr>
          <w:cantSplit/>
        </w:trPr>
        <w:tc>
          <w:tcPr>
            <w:tcW w:w="2693" w:type="dxa"/>
          </w:tcPr>
          <w:p w14:paraId="69765D65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7CE9ECCA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352E0050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</w:tr>
    </w:tbl>
    <w:p w14:paraId="5862413F" w14:textId="77777777" w:rsidR="00F55FC2" w:rsidRDefault="00C842D6">
      <w:pPr>
        <w:pStyle w:val="Titre2"/>
        <w:keepNext w:val="0"/>
        <w:keepLines w:val="0"/>
        <w:widowControl w:val="0"/>
      </w:pPr>
      <w:bookmarkStart w:id="34" w:name="_Toc440617787"/>
      <w:bookmarkEnd w:id="29"/>
      <w:bookmarkEnd w:id="30"/>
      <w:bookmarkEnd w:id="31"/>
      <w:bookmarkEnd w:id="32"/>
      <w:bookmarkEnd w:id="33"/>
      <w:r>
        <w:t>volume applicatifs a créer</w:t>
      </w:r>
      <w:bookmarkEnd w:id="34"/>
    </w:p>
    <w:tbl>
      <w:tblPr>
        <w:tblW w:w="0" w:type="auto"/>
        <w:tblInd w:w="7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3"/>
        <w:gridCol w:w="2836"/>
        <w:gridCol w:w="3969"/>
      </w:tblGrid>
      <w:tr w:rsidR="00C842D6" w14:paraId="7DF4D314" w14:textId="77777777" w:rsidTr="00D3621C">
        <w:trPr>
          <w:cantSplit/>
        </w:trPr>
        <w:tc>
          <w:tcPr>
            <w:tcW w:w="2693" w:type="dxa"/>
            <w:shd w:val="clear" w:color="auto" w:fill="D9D9D9"/>
          </w:tcPr>
          <w:p w14:paraId="4C6DF3DD" w14:textId="77777777" w:rsidR="00C842D6" w:rsidRDefault="00C842D6" w:rsidP="00126993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Volume</w:t>
            </w:r>
          </w:p>
        </w:tc>
        <w:tc>
          <w:tcPr>
            <w:tcW w:w="2836" w:type="dxa"/>
            <w:shd w:val="clear" w:color="auto" w:fill="D9D9D9"/>
          </w:tcPr>
          <w:p w14:paraId="3131474B" w14:textId="77777777" w:rsidR="00C842D6" w:rsidRDefault="00C842D6" w:rsidP="00126993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 xml:space="preserve">Taille </w:t>
            </w:r>
          </w:p>
        </w:tc>
        <w:tc>
          <w:tcPr>
            <w:tcW w:w="3969" w:type="dxa"/>
            <w:shd w:val="clear" w:color="auto" w:fill="D9D9D9"/>
          </w:tcPr>
          <w:p w14:paraId="4A88D233" w14:textId="77777777" w:rsidR="00C842D6" w:rsidRDefault="00C842D6" w:rsidP="00126993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File system</w:t>
            </w:r>
          </w:p>
        </w:tc>
      </w:tr>
      <w:tr w:rsidR="00C842D6" w14:paraId="1EA86D19" w14:textId="77777777" w:rsidTr="00126993">
        <w:trPr>
          <w:cantSplit/>
        </w:trPr>
        <w:tc>
          <w:tcPr>
            <w:tcW w:w="2693" w:type="dxa"/>
          </w:tcPr>
          <w:p w14:paraId="34529D54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606A6B1E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6D9C424D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</w:tr>
      <w:tr w:rsidR="00C842D6" w14:paraId="52FF84FD" w14:textId="77777777" w:rsidTr="00126993">
        <w:trPr>
          <w:cantSplit/>
        </w:trPr>
        <w:tc>
          <w:tcPr>
            <w:tcW w:w="2693" w:type="dxa"/>
          </w:tcPr>
          <w:p w14:paraId="3E6E2BED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239806C1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1A47E3EC" w14:textId="77777777" w:rsidR="00C842D6" w:rsidRDefault="00C842D6" w:rsidP="00126993">
            <w:pPr>
              <w:pStyle w:val="Retraitnormal"/>
              <w:widowControl w:val="0"/>
              <w:ind w:left="0"/>
            </w:pPr>
          </w:p>
        </w:tc>
      </w:tr>
      <w:tr w:rsidR="00855549" w14:paraId="477C0FEB" w14:textId="77777777" w:rsidTr="00126993">
        <w:trPr>
          <w:cantSplit/>
        </w:trPr>
        <w:tc>
          <w:tcPr>
            <w:tcW w:w="2693" w:type="dxa"/>
          </w:tcPr>
          <w:p w14:paraId="2F9DB6DA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507C93F9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56459BEF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</w:tr>
      <w:tr w:rsidR="00855549" w14:paraId="08DE24D3" w14:textId="77777777" w:rsidTr="00126993">
        <w:trPr>
          <w:cantSplit/>
        </w:trPr>
        <w:tc>
          <w:tcPr>
            <w:tcW w:w="2693" w:type="dxa"/>
          </w:tcPr>
          <w:p w14:paraId="7D7B7A04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0504EEE2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294CF84B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</w:tr>
      <w:tr w:rsidR="00855549" w14:paraId="3457581B" w14:textId="77777777" w:rsidTr="00126993">
        <w:trPr>
          <w:cantSplit/>
        </w:trPr>
        <w:tc>
          <w:tcPr>
            <w:tcW w:w="2693" w:type="dxa"/>
          </w:tcPr>
          <w:p w14:paraId="4D376262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60C61820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2A986B41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</w:tr>
      <w:tr w:rsidR="00855549" w14:paraId="786FF6F4" w14:textId="77777777" w:rsidTr="00126993">
        <w:trPr>
          <w:cantSplit/>
        </w:trPr>
        <w:tc>
          <w:tcPr>
            <w:tcW w:w="2693" w:type="dxa"/>
          </w:tcPr>
          <w:p w14:paraId="15DBE631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2836" w:type="dxa"/>
          </w:tcPr>
          <w:p w14:paraId="301AAC3C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  <w:tc>
          <w:tcPr>
            <w:tcW w:w="3969" w:type="dxa"/>
          </w:tcPr>
          <w:p w14:paraId="0A4E49C0" w14:textId="77777777" w:rsidR="00855549" w:rsidRDefault="00855549" w:rsidP="00126993">
            <w:pPr>
              <w:pStyle w:val="Retraitnormal"/>
              <w:widowControl w:val="0"/>
              <w:ind w:left="0"/>
            </w:pPr>
          </w:p>
        </w:tc>
      </w:tr>
    </w:tbl>
    <w:p w14:paraId="7A61F549" w14:textId="77777777" w:rsidR="00C842D6" w:rsidRDefault="00C842D6" w:rsidP="00C842D6">
      <w:pPr>
        <w:pStyle w:val="Retraitnormal"/>
      </w:pPr>
    </w:p>
    <w:p w14:paraId="1B0BDB19" w14:textId="77777777" w:rsidR="002E4060" w:rsidRDefault="009F0FDA" w:rsidP="002E4060">
      <w:pPr>
        <w:pStyle w:val="Titre2"/>
        <w:keepNext w:val="0"/>
        <w:keepLines w:val="0"/>
        <w:widowControl w:val="0"/>
      </w:pPr>
      <w:bookmarkStart w:id="35" w:name="_Toc440617788"/>
      <w:r>
        <w:t>users</w:t>
      </w:r>
      <w:bookmarkEnd w:id="35"/>
    </w:p>
    <w:tbl>
      <w:tblPr>
        <w:tblW w:w="9497" w:type="dxa"/>
        <w:tblInd w:w="77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394"/>
        <w:gridCol w:w="1417"/>
        <w:gridCol w:w="1026"/>
        <w:gridCol w:w="1667"/>
      </w:tblGrid>
      <w:tr w:rsidR="002E4060" w:rsidRPr="00DF166F" w14:paraId="1B6C8793" w14:textId="77777777" w:rsidTr="00D3621C">
        <w:tc>
          <w:tcPr>
            <w:tcW w:w="993" w:type="dxa"/>
            <w:shd w:val="clear" w:color="auto" w:fill="D9D9D9"/>
          </w:tcPr>
          <w:p w14:paraId="30E0FF03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  <w:b/>
              </w:rPr>
            </w:pPr>
            <w:r w:rsidRPr="00DF166F">
              <w:rPr>
                <w:rFonts w:cs="Arial"/>
                <w:b/>
              </w:rPr>
              <w:t xml:space="preserve">Nom </w:t>
            </w:r>
          </w:p>
        </w:tc>
        <w:tc>
          <w:tcPr>
            <w:tcW w:w="4394" w:type="dxa"/>
            <w:shd w:val="clear" w:color="auto" w:fill="D9D9D9"/>
          </w:tcPr>
          <w:p w14:paraId="42A3E105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  <w:b/>
              </w:rPr>
            </w:pPr>
            <w:r w:rsidRPr="00DF166F">
              <w:rPr>
                <w:rFonts w:cs="Arial"/>
                <w:b/>
              </w:rPr>
              <w:t>Description</w:t>
            </w:r>
          </w:p>
        </w:tc>
        <w:tc>
          <w:tcPr>
            <w:tcW w:w="1417" w:type="dxa"/>
            <w:shd w:val="clear" w:color="auto" w:fill="D9D9D9"/>
          </w:tcPr>
          <w:p w14:paraId="23FC48DF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  <w:b/>
              </w:rPr>
            </w:pPr>
            <w:r w:rsidRPr="00DF166F">
              <w:rPr>
                <w:rFonts w:cs="Arial"/>
                <w:b/>
              </w:rPr>
              <w:t>Home directory</w:t>
            </w:r>
          </w:p>
        </w:tc>
        <w:tc>
          <w:tcPr>
            <w:tcW w:w="1026" w:type="dxa"/>
            <w:shd w:val="clear" w:color="auto" w:fill="D9D9D9"/>
          </w:tcPr>
          <w:p w14:paraId="20845480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  <w:b/>
              </w:rPr>
            </w:pPr>
            <w:r w:rsidRPr="00DF166F">
              <w:rPr>
                <w:rFonts w:cs="Arial"/>
                <w:b/>
              </w:rPr>
              <w:t>Groupe principal</w:t>
            </w:r>
          </w:p>
        </w:tc>
        <w:tc>
          <w:tcPr>
            <w:tcW w:w="1667" w:type="dxa"/>
            <w:shd w:val="clear" w:color="auto" w:fill="D9D9D9"/>
          </w:tcPr>
          <w:p w14:paraId="0FAA82E7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  <w:b/>
              </w:rPr>
            </w:pPr>
            <w:r w:rsidRPr="00DF166F">
              <w:rPr>
                <w:rFonts w:cs="Arial"/>
                <w:b/>
              </w:rPr>
              <w:t>Groupe secondaire</w:t>
            </w:r>
          </w:p>
        </w:tc>
      </w:tr>
      <w:tr w:rsidR="002E4060" w:rsidRPr="00DF166F" w14:paraId="7077E5AD" w14:textId="77777777" w:rsidTr="009F0FDA">
        <w:trPr>
          <w:cantSplit/>
        </w:trPr>
        <w:tc>
          <w:tcPr>
            <w:tcW w:w="993" w:type="dxa"/>
          </w:tcPr>
          <w:p w14:paraId="2D99D9F6" w14:textId="77777777" w:rsidR="002E4060" w:rsidRPr="00DF166F" w:rsidRDefault="002E4060" w:rsidP="00D3621C">
            <w:pPr>
              <w:pStyle w:val="Niveau2"/>
              <w:spacing w:after="0"/>
              <w:ind w:left="0"/>
              <w:rPr>
                <w:rFonts w:cs="Arial"/>
              </w:rPr>
            </w:pPr>
          </w:p>
        </w:tc>
        <w:tc>
          <w:tcPr>
            <w:tcW w:w="4394" w:type="dxa"/>
          </w:tcPr>
          <w:p w14:paraId="024B77C1" w14:textId="77777777" w:rsidR="002E4060" w:rsidRPr="00DF166F" w:rsidRDefault="002E4060" w:rsidP="002E4060">
            <w:pPr>
              <w:pStyle w:val="Niveau2"/>
              <w:spacing w:after="0"/>
              <w:ind w:left="0"/>
              <w:rPr>
                <w:rFonts w:cs="Arial"/>
              </w:rPr>
            </w:pPr>
          </w:p>
        </w:tc>
        <w:tc>
          <w:tcPr>
            <w:tcW w:w="1417" w:type="dxa"/>
          </w:tcPr>
          <w:p w14:paraId="243DE23C" w14:textId="77777777" w:rsidR="002E4060" w:rsidRPr="00DF166F" w:rsidRDefault="002E4060" w:rsidP="00D3621C">
            <w:pPr>
              <w:pStyle w:val="Niveau2"/>
              <w:spacing w:after="0"/>
              <w:ind w:left="0"/>
              <w:rPr>
                <w:rFonts w:cs="Arial"/>
              </w:rPr>
            </w:pPr>
          </w:p>
        </w:tc>
        <w:tc>
          <w:tcPr>
            <w:tcW w:w="1026" w:type="dxa"/>
          </w:tcPr>
          <w:p w14:paraId="751CD756" w14:textId="77777777" w:rsidR="002E4060" w:rsidRPr="00DF166F" w:rsidRDefault="002E4060" w:rsidP="00D362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67" w:type="dxa"/>
          </w:tcPr>
          <w:p w14:paraId="6E7DF048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</w:rPr>
            </w:pPr>
          </w:p>
        </w:tc>
      </w:tr>
      <w:tr w:rsidR="002E4060" w:rsidRPr="00DF166F" w14:paraId="21692AE1" w14:textId="77777777" w:rsidTr="009F0FDA">
        <w:trPr>
          <w:cantSplit/>
        </w:trPr>
        <w:tc>
          <w:tcPr>
            <w:tcW w:w="993" w:type="dxa"/>
          </w:tcPr>
          <w:p w14:paraId="42B310DD" w14:textId="77777777" w:rsidR="002E4060" w:rsidRPr="00DF166F" w:rsidRDefault="002E4060" w:rsidP="00D3621C">
            <w:pPr>
              <w:pStyle w:val="Niveau2"/>
              <w:spacing w:after="0"/>
              <w:ind w:left="0"/>
              <w:rPr>
                <w:rFonts w:cs="Arial"/>
              </w:rPr>
            </w:pPr>
          </w:p>
        </w:tc>
        <w:tc>
          <w:tcPr>
            <w:tcW w:w="4394" w:type="dxa"/>
          </w:tcPr>
          <w:p w14:paraId="6A9AC13A" w14:textId="77777777" w:rsidR="002E4060" w:rsidRPr="00DF166F" w:rsidRDefault="002E4060" w:rsidP="00D3621C">
            <w:pPr>
              <w:pStyle w:val="Niveau2"/>
              <w:spacing w:after="0"/>
              <w:ind w:left="0"/>
              <w:rPr>
                <w:rFonts w:cs="Arial"/>
              </w:rPr>
            </w:pPr>
          </w:p>
        </w:tc>
        <w:tc>
          <w:tcPr>
            <w:tcW w:w="1417" w:type="dxa"/>
          </w:tcPr>
          <w:p w14:paraId="4DF3D132" w14:textId="77777777" w:rsidR="002E4060" w:rsidRPr="00DF166F" w:rsidRDefault="002E4060" w:rsidP="00D3621C">
            <w:pPr>
              <w:pStyle w:val="Niveau2"/>
              <w:spacing w:after="0"/>
              <w:ind w:left="0"/>
              <w:rPr>
                <w:rFonts w:cs="Arial"/>
              </w:rPr>
            </w:pPr>
          </w:p>
        </w:tc>
        <w:tc>
          <w:tcPr>
            <w:tcW w:w="1026" w:type="dxa"/>
          </w:tcPr>
          <w:p w14:paraId="1DAD400F" w14:textId="77777777" w:rsidR="002E4060" w:rsidRPr="00DF166F" w:rsidRDefault="002E4060" w:rsidP="00D362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67" w:type="dxa"/>
          </w:tcPr>
          <w:p w14:paraId="1A7F5193" w14:textId="77777777" w:rsidR="002E4060" w:rsidRPr="00DF166F" w:rsidRDefault="002E4060" w:rsidP="00D3621C">
            <w:pPr>
              <w:pStyle w:val="Niveau2"/>
              <w:spacing w:after="0"/>
              <w:ind w:left="0"/>
              <w:jc w:val="center"/>
              <w:rPr>
                <w:rFonts w:cs="Arial"/>
              </w:rPr>
            </w:pPr>
          </w:p>
        </w:tc>
      </w:tr>
    </w:tbl>
    <w:p w14:paraId="5A9EAF3C" w14:textId="77777777" w:rsidR="002E4060" w:rsidRPr="00C842D6" w:rsidRDefault="002E4060" w:rsidP="00C842D6">
      <w:pPr>
        <w:pStyle w:val="Retraitnormal"/>
      </w:pPr>
    </w:p>
    <w:p w14:paraId="14B5852A" w14:textId="77777777" w:rsidR="00F55FC2" w:rsidRDefault="00C842D6">
      <w:pPr>
        <w:pStyle w:val="Titre1"/>
      </w:pPr>
      <w:bookmarkStart w:id="36" w:name="_Toc373218862"/>
      <w:bookmarkStart w:id="37" w:name="_Toc373651340"/>
      <w:bookmarkStart w:id="38" w:name="_Toc373651732"/>
      <w:bookmarkStart w:id="39" w:name="_Toc375618208"/>
      <w:bookmarkStart w:id="40" w:name="_Toc375618351"/>
      <w:r>
        <w:lastRenderedPageBreak/>
        <w:t xml:space="preserve"> </w:t>
      </w:r>
      <w:bookmarkStart w:id="41" w:name="_Toc440617789"/>
      <w:r>
        <w:t>variables d’Environnement</w:t>
      </w:r>
      <w:bookmarkEnd w:id="41"/>
      <w:r w:rsidR="00F55FC2">
        <w:t xml:space="preserve"> </w:t>
      </w:r>
      <w:bookmarkEnd w:id="36"/>
      <w:bookmarkEnd w:id="37"/>
      <w:bookmarkEnd w:id="38"/>
      <w:bookmarkEnd w:id="39"/>
      <w:bookmarkEnd w:id="40"/>
    </w:p>
    <w:tbl>
      <w:tblPr>
        <w:tblW w:w="0" w:type="auto"/>
        <w:tblInd w:w="8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7371"/>
      </w:tblGrid>
      <w:tr w:rsidR="00F55FC2" w14:paraId="10E79091" w14:textId="77777777" w:rsidTr="00D3621C">
        <w:trPr>
          <w:cantSplit/>
        </w:trPr>
        <w:tc>
          <w:tcPr>
            <w:tcW w:w="2055" w:type="dxa"/>
            <w:shd w:val="clear" w:color="auto" w:fill="D9D9D9"/>
          </w:tcPr>
          <w:p w14:paraId="12C2531C" w14:textId="77777777" w:rsidR="00F55FC2" w:rsidRDefault="00F55FC2">
            <w:pPr>
              <w:widowControl w:val="0"/>
              <w:rPr>
                <w:b/>
              </w:rPr>
            </w:pPr>
            <w:r>
              <w:rPr>
                <w:b/>
              </w:rPr>
              <w:t>variable</w:t>
            </w:r>
          </w:p>
        </w:tc>
        <w:tc>
          <w:tcPr>
            <w:tcW w:w="7371" w:type="dxa"/>
            <w:shd w:val="clear" w:color="auto" w:fill="D9D9D9"/>
          </w:tcPr>
          <w:p w14:paraId="43FB0B26" w14:textId="77777777" w:rsidR="00F55FC2" w:rsidRDefault="00365648">
            <w:pPr>
              <w:widowControl w:val="0"/>
              <w:rPr>
                <w:b/>
              </w:rPr>
            </w:pPr>
            <w:r>
              <w:rPr>
                <w:b/>
              </w:rPr>
              <w:t>D</w:t>
            </w:r>
            <w:r w:rsidR="00F55FC2">
              <w:rPr>
                <w:b/>
              </w:rPr>
              <w:t>escription</w:t>
            </w:r>
          </w:p>
        </w:tc>
      </w:tr>
      <w:tr w:rsidR="00F55FC2" w14:paraId="158F98D8" w14:textId="77777777">
        <w:trPr>
          <w:cantSplit/>
        </w:trPr>
        <w:tc>
          <w:tcPr>
            <w:tcW w:w="2055" w:type="dxa"/>
          </w:tcPr>
          <w:p w14:paraId="1EA1C366" w14:textId="77777777" w:rsidR="00F55FC2" w:rsidRDefault="00F55FC2">
            <w:pPr>
              <w:widowControl w:val="0"/>
            </w:pPr>
            <w:r>
              <w:t>&lt;variable&gt;</w:t>
            </w:r>
          </w:p>
        </w:tc>
        <w:tc>
          <w:tcPr>
            <w:tcW w:w="7371" w:type="dxa"/>
          </w:tcPr>
          <w:p w14:paraId="3ED1E6CA" w14:textId="77777777" w:rsidR="00F55FC2" w:rsidRDefault="00F55FC2">
            <w:pPr>
              <w:widowControl w:val="0"/>
            </w:pPr>
            <w:r>
              <w:t>&lt;description&gt;</w:t>
            </w:r>
          </w:p>
        </w:tc>
      </w:tr>
      <w:tr w:rsidR="00F55FC2" w14:paraId="7235EE8F" w14:textId="77777777">
        <w:trPr>
          <w:cantSplit/>
        </w:trPr>
        <w:tc>
          <w:tcPr>
            <w:tcW w:w="2055" w:type="dxa"/>
          </w:tcPr>
          <w:p w14:paraId="40E7588E" w14:textId="77777777" w:rsidR="00F55FC2" w:rsidRDefault="00F55FC2">
            <w:pPr>
              <w:widowControl w:val="0"/>
            </w:pPr>
          </w:p>
        </w:tc>
        <w:tc>
          <w:tcPr>
            <w:tcW w:w="7371" w:type="dxa"/>
          </w:tcPr>
          <w:p w14:paraId="063D215F" w14:textId="77777777" w:rsidR="00F55FC2" w:rsidRDefault="00F55FC2">
            <w:pPr>
              <w:widowControl w:val="0"/>
            </w:pPr>
          </w:p>
        </w:tc>
      </w:tr>
    </w:tbl>
    <w:p w14:paraId="1A0DD4DE" w14:textId="77777777" w:rsidR="00C842D6" w:rsidRPr="00326791" w:rsidRDefault="00C842D6">
      <w:pPr>
        <w:pStyle w:val="Titre1"/>
        <w:rPr>
          <w:color w:val="0000FF"/>
        </w:rPr>
      </w:pPr>
      <w:bookmarkStart w:id="42" w:name="_Toc440617790"/>
      <w:bookmarkStart w:id="43" w:name="_Toc373218863"/>
      <w:bookmarkStart w:id="44" w:name="_Toc373651341"/>
      <w:bookmarkStart w:id="45" w:name="_Toc373651733"/>
      <w:r w:rsidRPr="00326791">
        <w:rPr>
          <w:color w:val="0000FF"/>
        </w:rPr>
        <w:lastRenderedPageBreak/>
        <w:t>&lt;</w:t>
      </w:r>
      <w:r w:rsidRPr="00326791">
        <w:rPr>
          <w:i/>
          <w:color w:val="0000FF"/>
        </w:rPr>
        <w:t>cas d’un site londres</w:t>
      </w:r>
      <w:r w:rsidRPr="00326791">
        <w:rPr>
          <w:color w:val="0000FF"/>
        </w:rPr>
        <w:t>&gt;</w:t>
      </w:r>
      <w:bookmarkEnd w:id="42"/>
      <w:r w:rsidRPr="00326791">
        <w:rPr>
          <w:color w:val="0000FF"/>
        </w:rPr>
        <w:t xml:space="preserve"> </w:t>
      </w:r>
    </w:p>
    <w:p w14:paraId="1FAC184D" w14:textId="77777777" w:rsidR="00C842D6" w:rsidRDefault="0082344A" w:rsidP="00C842D6">
      <w:pPr>
        <w:pStyle w:val="Retraitnormal"/>
        <w:rPr>
          <w:color w:val="0000FF"/>
        </w:rPr>
      </w:pPr>
      <w:r w:rsidRPr="00140A6B">
        <w:rPr>
          <w:color w:val="0000FF"/>
        </w:rPr>
        <w:t>&lt;paragraphe §4 à supprimer s’il ne s’agit pas de l</w:t>
      </w:r>
      <w:r w:rsidR="00F71D86">
        <w:rPr>
          <w:color w:val="0000FF"/>
        </w:rPr>
        <w:t>’installation sur un le SAM</w:t>
      </w:r>
      <w:r w:rsidRPr="00140A6B">
        <w:rPr>
          <w:color w:val="0000FF"/>
        </w:rPr>
        <w:t xml:space="preserve"> Londres.</w:t>
      </w:r>
    </w:p>
    <w:p w14:paraId="282CF8AC" w14:textId="77777777" w:rsidR="00E25906" w:rsidRDefault="00E25906" w:rsidP="00C842D6">
      <w:pPr>
        <w:pStyle w:val="Retraitnormal"/>
        <w:rPr>
          <w:color w:val="0000FF"/>
        </w:rPr>
      </w:pPr>
    </w:p>
    <w:p w14:paraId="604CA8E3" w14:textId="77777777" w:rsidR="00E25906" w:rsidRPr="00140A6B" w:rsidRDefault="00E25906" w:rsidP="00C842D6">
      <w:pPr>
        <w:pStyle w:val="Retraitnormal"/>
        <w:rPr>
          <w:color w:val="0000FF"/>
        </w:rPr>
      </w:pPr>
      <w:r>
        <w:rPr>
          <w:color w:val="0000FF"/>
        </w:rPr>
        <w:t>L’ensemble des ces</w:t>
      </w:r>
      <w:r w:rsidRPr="00E25906">
        <w:rPr>
          <w:color w:val="0000FF"/>
        </w:rPr>
        <w:t xml:space="preserve"> information</w:t>
      </w:r>
      <w:r>
        <w:rPr>
          <w:color w:val="0000FF"/>
        </w:rPr>
        <w:t>s sont</w:t>
      </w:r>
      <w:r w:rsidRPr="00E25906">
        <w:rPr>
          <w:color w:val="0000FF"/>
        </w:rPr>
        <w:t xml:space="preserve"> présente</w:t>
      </w:r>
      <w:r>
        <w:rPr>
          <w:color w:val="0000FF"/>
        </w:rPr>
        <w:t>s</w:t>
      </w:r>
      <w:r w:rsidRPr="00E25906">
        <w:rPr>
          <w:color w:val="0000FF"/>
        </w:rPr>
        <w:t xml:space="preserve"> dans le DAT de l’application</w:t>
      </w:r>
    </w:p>
    <w:p w14:paraId="77F7F476" w14:textId="77777777" w:rsidR="00140A6B" w:rsidRDefault="00140A6B" w:rsidP="0082344A">
      <w:pPr>
        <w:pStyle w:val="Titre2"/>
        <w:keepNext w:val="0"/>
        <w:keepLines w:val="0"/>
        <w:widowControl w:val="0"/>
        <w:ind w:left="284"/>
      </w:pPr>
      <w:bookmarkStart w:id="46" w:name="_Toc440617791"/>
      <w:bookmarkStart w:id="47" w:name="_Toc401749123"/>
      <w:r>
        <w:t>PARAMETRE DU SOCLE LONDRES</w:t>
      </w:r>
      <w:bookmarkEnd w:id="46"/>
    </w:p>
    <w:p w14:paraId="7E6A5790" w14:textId="77777777" w:rsidR="002D3E76" w:rsidRDefault="002D3E76" w:rsidP="002D3E76">
      <w:pPr>
        <w:pStyle w:val="Retraitnormal"/>
        <w:ind w:left="0"/>
      </w:pPr>
      <w:r>
        <w:t> </w:t>
      </w:r>
    </w:p>
    <w:p w14:paraId="50AE2387" w14:textId="77777777" w:rsidR="002D3E76" w:rsidRDefault="002D3E76" w:rsidP="00E25906">
      <w:pPr>
        <w:pStyle w:val="Retraitnormal"/>
      </w:pPr>
    </w:p>
    <w:p w14:paraId="4395C164" w14:textId="77777777" w:rsidR="00E25906" w:rsidRPr="00D23606" w:rsidRDefault="00E25906" w:rsidP="00E25906">
      <w:pPr>
        <w:pStyle w:val="Retraitnormal"/>
        <w:rPr>
          <w:rFonts w:ascii="Arial" w:hAnsi="Arial" w:cs="Arial"/>
        </w:rPr>
      </w:pPr>
      <w:r w:rsidRPr="00D23606">
        <w:rPr>
          <w:rFonts w:ascii="Arial" w:hAnsi="Arial" w:cs="Arial"/>
        </w:rPr>
        <w:t>Pour une application sur une NOUVELLE machine Londres</w:t>
      </w:r>
      <w:r w:rsidR="00F71D86" w:rsidRPr="00D23606">
        <w:rPr>
          <w:rFonts w:ascii="Arial" w:hAnsi="Arial" w:cs="Arial"/>
        </w:rPr>
        <w:t> :</w:t>
      </w:r>
    </w:p>
    <w:p w14:paraId="632900E1" w14:textId="77777777" w:rsidR="00E25906" w:rsidRPr="00E25906" w:rsidRDefault="00E25906" w:rsidP="00E25906">
      <w:pPr>
        <w:pStyle w:val="Retraitnormal"/>
      </w:pP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3261"/>
        <w:gridCol w:w="5386"/>
      </w:tblGrid>
      <w:tr w:rsidR="00140A6B" w:rsidRPr="00A702D8" w14:paraId="4E731654" w14:textId="77777777" w:rsidTr="00D3621C">
        <w:tc>
          <w:tcPr>
            <w:tcW w:w="1559" w:type="dxa"/>
            <w:shd w:val="clear" w:color="auto" w:fill="D9D9D9"/>
          </w:tcPr>
          <w:p w14:paraId="371392A1" w14:textId="77777777" w:rsidR="00140A6B" w:rsidRPr="00A702D8" w:rsidRDefault="00140A6B" w:rsidP="00D3621C">
            <w:pPr>
              <w:pStyle w:val="Niveau2"/>
              <w:ind w:left="0"/>
              <w:rPr>
                <w:b/>
              </w:rPr>
            </w:pPr>
            <w:r w:rsidRPr="00A702D8">
              <w:rPr>
                <w:b/>
              </w:rPr>
              <w:t>Libellé</w:t>
            </w:r>
          </w:p>
        </w:tc>
        <w:tc>
          <w:tcPr>
            <w:tcW w:w="3261" w:type="dxa"/>
            <w:shd w:val="clear" w:color="auto" w:fill="D9D9D9"/>
          </w:tcPr>
          <w:p w14:paraId="04ECEAA1" w14:textId="77777777" w:rsidR="00140A6B" w:rsidRPr="00A702D8" w:rsidRDefault="00140A6B" w:rsidP="00D3621C">
            <w:pPr>
              <w:pStyle w:val="Niveau2"/>
              <w:ind w:left="0"/>
              <w:rPr>
                <w:b/>
              </w:rPr>
            </w:pPr>
            <w:r w:rsidRPr="00A702D8">
              <w:rPr>
                <w:b/>
              </w:rPr>
              <w:t>Valeur</w:t>
            </w:r>
          </w:p>
        </w:tc>
        <w:tc>
          <w:tcPr>
            <w:tcW w:w="5386" w:type="dxa"/>
            <w:shd w:val="clear" w:color="auto" w:fill="D9D9D9"/>
          </w:tcPr>
          <w:p w14:paraId="0FF1E88D" w14:textId="77777777" w:rsidR="00140A6B" w:rsidRPr="00A702D8" w:rsidRDefault="00140A6B" w:rsidP="00D3621C">
            <w:pPr>
              <w:pStyle w:val="Niveau2"/>
              <w:ind w:left="0"/>
              <w:rPr>
                <w:b/>
              </w:rPr>
            </w:pPr>
            <w:r w:rsidRPr="00A702D8">
              <w:rPr>
                <w:b/>
              </w:rPr>
              <w:t>Commentaires</w:t>
            </w:r>
          </w:p>
        </w:tc>
      </w:tr>
      <w:tr w:rsidR="00140A6B" w14:paraId="71B6C3AB" w14:textId="77777777" w:rsidTr="00140A6B">
        <w:trPr>
          <w:trHeight w:val="710"/>
        </w:trPr>
        <w:tc>
          <w:tcPr>
            <w:tcW w:w="1559" w:type="dxa"/>
            <w:shd w:val="clear" w:color="auto" w:fill="auto"/>
          </w:tcPr>
          <w:p w14:paraId="302C7BB1" w14:textId="77777777" w:rsidR="00140A6B" w:rsidRDefault="00140A6B" w:rsidP="00D3621C">
            <w:pPr>
              <w:pStyle w:val="Niveau2"/>
              <w:ind w:left="0"/>
              <w:rPr>
                <w:b/>
                <w:i/>
              </w:rPr>
            </w:pPr>
            <w:r>
              <w:rPr>
                <w:b/>
                <w:i/>
              </w:rPr>
              <w:t>&lt;typesite&gt;</w:t>
            </w:r>
          </w:p>
        </w:tc>
        <w:tc>
          <w:tcPr>
            <w:tcW w:w="3261" w:type="dxa"/>
            <w:shd w:val="clear" w:color="auto" w:fill="auto"/>
          </w:tcPr>
          <w:p w14:paraId="359213B6" w14:textId="77777777" w:rsidR="00140A6B" w:rsidRDefault="00140A6B" w:rsidP="00D3621C">
            <w:pPr>
              <w:pStyle w:val="Niveau2"/>
              <w:ind w:left="0"/>
            </w:pPr>
          </w:p>
        </w:tc>
        <w:tc>
          <w:tcPr>
            <w:tcW w:w="5386" w:type="dxa"/>
            <w:shd w:val="clear" w:color="auto" w:fill="auto"/>
          </w:tcPr>
          <w:p w14:paraId="400B01DD" w14:textId="77777777" w:rsidR="00140A6B" w:rsidRDefault="00140A6B" w:rsidP="00D3621C">
            <w:pPr>
              <w:pStyle w:val="Niveau2"/>
              <w:ind w:left="0"/>
              <w:jc w:val="left"/>
            </w:pPr>
            <w:r w:rsidRPr="008D245A">
              <w:rPr>
                <w:u w:val="single"/>
              </w:rPr>
              <w:t>En Intranet :</w:t>
            </w:r>
            <w:r>
              <w:t xml:space="preserve"> </w:t>
            </w:r>
            <w:r w:rsidRPr="008D245A">
              <w:rPr>
                <w:b/>
              </w:rPr>
              <w:t>intra</w:t>
            </w:r>
          </w:p>
          <w:p w14:paraId="01533F79" w14:textId="77777777" w:rsidR="00140A6B" w:rsidRDefault="00140A6B" w:rsidP="00D3621C">
            <w:pPr>
              <w:pStyle w:val="Niveau2"/>
              <w:ind w:left="0"/>
              <w:jc w:val="left"/>
            </w:pPr>
            <w:r w:rsidRPr="008D245A">
              <w:rPr>
                <w:u w:val="single"/>
              </w:rPr>
              <w:t>En Internet :</w:t>
            </w:r>
            <w:r>
              <w:t xml:space="preserve"> </w:t>
            </w:r>
            <w:r w:rsidRPr="008D245A">
              <w:rPr>
                <w:b/>
              </w:rPr>
              <w:t>inter</w:t>
            </w:r>
          </w:p>
        </w:tc>
      </w:tr>
    </w:tbl>
    <w:p w14:paraId="0B7D789A" w14:textId="77777777" w:rsidR="00F71D86" w:rsidRDefault="00F71D86" w:rsidP="00E25906">
      <w:pPr>
        <w:pStyle w:val="Retraitnormal"/>
      </w:pPr>
    </w:p>
    <w:p w14:paraId="6788662A" w14:textId="77777777" w:rsidR="00E25906" w:rsidRPr="00D23606" w:rsidRDefault="00E25906" w:rsidP="00E25906">
      <w:pPr>
        <w:pStyle w:val="Retraitnormal"/>
        <w:rPr>
          <w:rFonts w:ascii="Arial" w:hAnsi="Arial" w:cs="Arial"/>
        </w:rPr>
      </w:pPr>
      <w:r w:rsidRPr="00D23606">
        <w:rPr>
          <w:rFonts w:ascii="Arial" w:hAnsi="Arial" w:cs="Arial"/>
        </w:rPr>
        <w:t xml:space="preserve">Pour une application sur une machine Londres </w:t>
      </w:r>
      <w:r w:rsidR="00365648" w:rsidRPr="00D23606">
        <w:rPr>
          <w:rFonts w:ascii="Arial" w:hAnsi="Arial" w:cs="Arial"/>
        </w:rPr>
        <w:t>EXISTANTE</w:t>
      </w:r>
      <w:r w:rsidRPr="00D23606">
        <w:rPr>
          <w:rFonts w:ascii="Arial" w:hAnsi="Arial" w:cs="Arial"/>
        </w:rPr>
        <w:t> : mentionner l’IMC de la machine</w:t>
      </w:r>
      <w:r w:rsidR="00F71D86" w:rsidRPr="00D23606">
        <w:rPr>
          <w:rFonts w:ascii="Arial" w:hAnsi="Arial" w:cs="Arial"/>
        </w:rPr>
        <w:t>.</w:t>
      </w:r>
    </w:p>
    <w:p w14:paraId="76C43844" w14:textId="77777777" w:rsidR="0082344A" w:rsidRDefault="0082344A" w:rsidP="00E25906">
      <w:pPr>
        <w:pStyle w:val="Titre2"/>
      </w:pPr>
      <w:bookmarkStart w:id="48" w:name="_Toc440617792"/>
      <w:r>
        <w:t>paramètres du site</w:t>
      </w:r>
      <w:bookmarkEnd w:id="47"/>
      <w:r w:rsidR="00F71D86">
        <w:t xml:space="preserve"> Web</w:t>
      </w:r>
      <w:bookmarkEnd w:id="48"/>
    </w:p>
    <w:p w14:paraId="60AF6ED4" w14:textId="77777777" w:rsidR="0023438B" w:rsidRPr="00AE7503" w:rsidRDefault="0023438B" w:rsidP="00237EB3">
      <w:pPr>
        <w:pStyle w:val="Niveau2"/>
        <w:ind w:left="0"/>
        <w:jc w:val="left"/>
      </w:pPr>
    </w:p>
    <w:p w14:paraId="453BAB09" w14:textId="77777777" w:rsidR="0023438B" w:rsidRDefault="00237EB3" w:rsidP="00237EB3">
      <w:pPr>
        <w:pStyle w:val="Niveau2"/>
        <w:ind w:left="0"/>
        <w:jc w:val="left"/>
        <w:rPr>
          <w:color w:val="FF0000"/>
        </w:rPr>
      </w:pPr>
      <w:r w:rsidRPr="00237EB3">
        <w:t>Ces</w:t>
      </w:r>
      <w:r w:rsidR="0023438B" w:rsidRPr="00237EB3">
        <w:t xml:space="preserve"> paramètre</w:t>
      </w:r>
      <w:r w:rsidRPr="00237EB3">
        <w:t xml:space="preserve">s sont </w:t>
      </w:r>
      <w:r w:rsidR="0023438B" w:rsidRPr="00237EB3">
        <w:t>à renseigner</w:t>
      </w:r>
      <w:r>
        <w:t> :</w:t>
      </w:r>
    </w:p>
    <w:p w14:paraId="1D1D40F4" w14:textId="77777777" w:rsidR="0023438B" w:rsidRPr="0023438B" w:rsidRDefault="0023438B" w:rsidP="0023438B">
      <w:pPr>
        <w:pStyle w:val="Retraitnormal"/>
      </w:pP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3261"/>
        <w:gridCol w:w="5244"/>
      </w:tblGrid>
      <w:tr w:rsidR="00C842D6" w:rsidRPr="00A702D8" w14:paraId="34ECF40F" w14:textId="77777777" w:rsidTr="00237EB3">
        <w:tc>
          <w:tcPr>
            <w:tcW w:w="1559" w:type="dxa"/>
            <w:shd w:val="clear" w:color="auto" w:fill="D9D9D9"/>
          </w:tcPr>
          <w:p w14:paraId="06518B77" w14:textId="77777777" w:rsidR="00C842D6" w:rsidRPr="00A702D8" w:rsidRDefault="00C842D6" w:rsidP="00126993">
            <w:pPr>
              <w:pStyle w:val="Niveau2"/>
              <w:ind w:left="0"/>
              <w:rPr>
                <w:b/>
              </w:rPr>
            </w:pPr>
            <w:r w:rsidRPr="00A702D8">
              <w:rPr>
                <w:b/>
              </w:rPr>
              <w:t>Libellé</w:t>
            </w:r>
          </w:p>
        </w:tc>
        <w:tc>
          <w:tcPr>
            <w:tcW w:w="3261" w:type="dxa"/>
            <w:shd w:val="clear" w:color="auto" w:fill="D9D9D9"/>
          </w:tcPr>
          <w:p w14:paraId="015FF7E7" w14:textId="77777777" w:rsidR="00C842D6" w:rsidRPr="00A702D8" w:rsidRDefault="00C842D6" w:rsidP="00126993">
            <w:pPr>
              <w:pStyle w:val="Niveau2"/>
              <w:ind w:left="0"/>
              <w:rPr>
                <w:b/>
              </w:rPr>
            </w:pPr>
            <w:r w:rsidRPr="00A702D8">
              <w:rPr>
                <w:b/>
              </w:rPr>
              <w:t>Valeur</w:t>
            </w:r>
          </w:p>
        </w:tc>
        <w:tc>
          <w:tcPr>
            <w:tcW w:w="5244" w:type="dxa"/>
            <w:shd w:val="clear" w:color="auto" w:fill="D9D9D9"/>
          </w:tcPr>
          <w:p w14:paraId="59B5F7B6" w14:textId="77777777" w:rsidR="00C842D6" w:rsidRPr="00A702D8" w:rsidRDefault="00C842D6" w:rsidP="00126993">
            <w:pPr>
              <w:pStyle w:val="Niveau2"/>
              <w:ind w:left="0"/>
              <w:rPr>
                <w:b/>
              </w:rPr>
            </w:pPr>
            <w:r w:rsidRPr="00A702D8">
              <w:rPr>
                <w:b/>
              </w:rPr>
              <w:t>Commentaires</w:t>
            </w:r>
          </w:p>
        </w:tc>
      </w:tr>
      <w:tr w:rsidR="00C842D6" w:rsidRPr="00E24AF0" w14:paraId="180172D2" w14:textId="77777777" w:rsidTr="00237EB3">
        <w:tc>
          <w:tcPr>
            <w:tcW w:w="1559" w:type="dxa"/>
            <w:shd w:val="clear" w:color="auto" w:fill="auto"/>
          </w:tcPr>
          <w:p w14:paraId="015BBAD2" w14:textId="77777777" w:rsidR="00C842D6" w:rsidRPr="00A702D8" w:rsidRDefault="00C842D6" w:rsidP="00126993">
            <w:pPr>
              <w:pStyle w:val="Niveau2"/>
              <w:ind w:left="0"/>
              <w:rPr>
                <w:b/>
                <w:i/>
              </w:rPr>
            </w:pPr>
            <w:r w:rsidRPr="00A702D8">
              <w:rPr>
                <w:b/>
                <w:i/>
              </w:rPr>
              <w:t>&lt;ccx&gt;</w:t>
            </w:r>
          </w:p>
        </w:tc>
        <w:tc>
          <w:tcPr>
            <w:tcW w:w="3261" w:type="dxa"/>
            <w:shd w:val="clear" w:color="auto" w:fill="auto"/>
          </w:tcPr>
          <w:p w14:paraId="371AB5D3" w14:textId="77777777" w:rsidR="00C842D6" w:rsidRPr="00E24AF0" w:rsidRDefault="00C842D6" w:rsidP="00126993">
            <w:pPr>
              <w:pStyle w:val="Niveau2"/>
              <w:ind w:left="0"/>
            </w:pPr>
          </w:p>
        </w:tc>
        <w:tc>
          <w:tcPr>
            <w:tcW w:w="5244" w:type="dxa"/>
            <w:shd w:val="clear" w:color="auto" w:fill="auto"/>
          </w:tcPr>
          <w:p w14:paraId="16BE2796" w14:textId="77777777" w:rsidR="00C842D6" w:rsidRPr="00E24AF0" w:rsidRDefault="00C842D6" w:rsidP="00126993">
            <w:pPr>
              <w:pStyle w:val="Niveau2"/>
              <w:ind w:left="0"/>
              <w:jc w:val="left"/>
            </w:pPr>
            <w:r>
              <w:t xml:space="preserve">Code ccx de l’application sur 3 caractères (ex : </w:t>
            </w:r>
            <w:r w:rsidRPr="00A702D8">
              <w:rPr>
                <w:b/>
              </w:rPr>
              <w:t>abc</w:t>
            </w:r>
            <w:r>
              <w:t>)</w:t>
            </w:r>
          </w:p>
        </w:tc>
      </w:tr>
      <w:tr w:rsidR="00C842D6" w:rsidRPr="00662272" w14:paraId="0DFBF779" w14:textId="77777777" w:rsidTr="00237EB3">
        <w:tc>
          <w:tcPr>
            <w:tcW w:w="1559" w:type="dxa"/>
            <w:shd w:val="clear" w:color="auto" w:fill="auto"/>
          </w:tcPr>
          <w:p w14:paraId="0A9EA727" w14:textId="77777777" w:rsidR="00C842D6" w:rsidRPr="00A702D8" w:rsidRDefault="00C842D6" w:rsidP="00126993">
            <w:pPr>
              <w:pStyle w:val="Niveau2"/>
              <w:ind w:left="0"/>
              <w:rPr>
                <w:b/>
                <w:i/>
              </w:rPr>
            </w:pPr>
            <w:r w:rsidRPr="00A702D8">
              <w:rPr>
                <w:b/>
                <w:i/>
              </w:rPr>
              <w:t>&lt;instance&gt;</w:t>
            </w:r>
          </w:p>
        </w:tc>
        <w:tc>
          <w:tcPr>
            <w:tcW w:w="3261" w:type="dxa"/>
            <w:shd w:val="clear" w:color="auto" w:fill="auto"/>
          </w:tcPr>
          <w:p w14:paraId="037F33E0" w14:textId="77777777" w:rsidR="00C842D6" w:rsidRPr="00E24AF0" w:rsidRDefault="00C842D6" w:rsidP="00126993">
            <w:pPr>
              <w:pStyle w:val="Niveau2"/>
              <w:ind w:left="0"/>
            </w:pPr>
          </w:p>
        </w:tc>
        <w:tc>
          <w:tcPr>
            <w:tcW w:w="5244" w:type="dxa"/>
            <w:shd w:val="clear" w:color="auto" w:fill="auto"/>
          </w:tcPr>
          <w:p w14:paraId="41F5CE66" w14:textId="77777777" w:rsidR="00C842D6" w:rsidRPr="00662272" w:rsidRDefault="00C842D6" w:rsidP="00126993">
            <w:pPr>
              <w:pStyle w:val="Niveau2"/>
              <w:ind w:left="0"/>
              <w:jc w:val="left"/>
              <w:rPr>
                <w:i/>
              </w:rPr>
            </w:pPr>
            <w:r>
              <w:t>Code instance de l’application sur 2 caractères (</w:t>
            </w:r>
            <w:r w:rsidRPr="00F632D7">
              <w:rPr>
                <w:b/>
              </w:rPr>
              <w:t>aa</w:t>
            </w:r>
            <w:r>
              <w:t xml:space="preserve"> pour la première installation, puis </w:t>
            </w:r>
            <w:r w:rsidRPr="00F632D7">
              <w:rPr>
                <w:b/>
              </w:rPr>
              <w:t>wa</w:t>
            </w:r>
            <w:r>
              <w:t xml:space="preserve">, </w:t>
            </w:r>
            <w:r w:rsidRPr="00F632D7">
              <w:rPr>
                <w:b/>
              </w:rPr>
              <w:t>wb</w:t>
            </w:r>
            <w:r>
              <w:t xml:space="preserve">, </w:t>
            </w:r>
            <w:r w:rsidRPr="00F632D7">
              <w:rPr>
                <w:b/>
              </w:rPr>
              <w:t>wc</w:t>
            </w:r>
            <w:r>
              <w:t xml:space="preserve">… jusqu’à </w:t>
            </w:r>
            <w:r w:rsidRPr="00F632D7">
              <w:rPr>
                <w:b/>
              </w:rPr>
              <w:t>zz</w:t>
            </w:r>
            <w:r>
              <w:t xml:space="preserve"> si l’application est installée sur plusieurs serveurs virtuels par environnement)</w:t>
            </w:r>
          </w:p>
        </w:tc>
      </w:tr>
      <w:tr w:rsidR="00C842D6" w:rsidRPr="00D61CCD" w14:paraId="755EA8A4" w14:textId="77777777" w:rsidTr="00237EB3">
        <w:trPr>
          <w:trHeight w:val="351"/>
        </w:trPr>
        <w:tc>
          <w:tcPr>
            <w:tcW w:w="1559" w:type="dxa"/>
            <w:vMerge w:val="restart"/>
            <w:shd w:val="clear" w:color="auto" w:fill="auto"/>
          </w:tcPr>
          <w:p w14:paraId="16519D53" w14:textId="77777777" w:rsidR="00C842D6" w:rsidRPr="00A702D8" w:rsidRDefault="00C842D6" w:rsidP="00126993">
            <w:pPr>
              <w:pStyle w:val="Niveau2"/>
              <w:ind w:left="0"/>
              <w:rPr>
                <w:b/>
                <w:i/>
              </w:rPr>
            </w:pPr>
            <w:r w:rsidRPr="00A702D8">
              <w:rPr>
                <w:b/>
                <w:i/>
              </w:rPr>
              <w:t>&lt;urlsite&gt;</w:t>
            </w:r>
          </w:p>
        </w:tc>
        <w:tc>
          <w:tcPr>
            <w:tcW w:w="3261" w:type="dxa"/>
            <w:shd w:val="clear" w:color="auto" w:fill="auto"/>
          </w:tcPr>
          <w:p w14:paraId="540D2DC0" w14:textId="77777777" w:rsidR="00C842D6" w:rsidRPr="00E24AF0" w:rsidRDefault="00C842D6" w:rsidP="00126993">
            <w:pPr>
              <w:pStyle w:val="Niveau2"/>
              <w:ind w:left="0"/>
            </w:pPr>
          </w:p>
        </w:tc>
        <w:tc>
          <w:tcPr>
            <w:tcW w:w="5244" w:type="dxa"/>
            <w:shd w:val="clear" w:color="auto" w:fill="auto"/>
          </w:tcPr>
          <w:p w14:paraId="18A10C39" w14:textId="77777777" w:rsidR="00C842D6" w:rsidRPr="00D61CCD" w:rsidRDefault="00C842D6" w:rsidP="00126993">
            <w:pPr>
              <w:pStyle w:val="Niveau2"/>
              <w:ind w:left="0"/>
              <w:jc w:val="left"/>
              <w:rPr>
                <w:i/>
              </w:rPr>
            </w:pPr>
            <w:r>
              <w:t xml:space="preserve">URL en développement (ex : </w:t>
            </w:r>
            <w:r w:rsidRPr="00A702D8">
              <w:rPr>
                <w:b/>
              </w:rPr>
              <w:t>dsicentrale-dev.log.intra.laposte.fr</w:t>
            </w:r>
            <w:r>
              <w:t>)</w:t>
            </w:r>
          </w:p>
        </w:tc>
      </w:tr>
      <w:tr w:rsidR="00C842D6" w:rsidRPr="00D61CCD" w14:paraId="3581E054" w14:textId="77777777" w:rsidTr="00237EB3">
        <w:trPr>
          <w:trHeight w:val="348"/>
        </w:trPr>
        <w:tc>
          <w:tcPr>
            <w:tcW w:w="1559" w:type="dxa"/>
            <w:vMerge/>
            <w:shd w:val="clear" w:color="auto" w:fill="auto"/>
          </w:tcPr>
          <w:p w14:paraId="4B7895C9" w14:textId="77777777" w:rsidR="00C842D6" w:rsidRPr="00A702D8" w:rsidRDefault="00C842D6" w:rsidP="00126993">
            <w:pPr>
              <w:pStyle w:val="Niveau2"/>
              <w:ind w:left="0"/>
              <w:rPr>
                <w:b/>
                <w:i/>
              </w:rPr>
            </w:pPr>
          </w:p>
        </w:tc>
        <w:tc>
          <w:tcPr>
            <w:tcW w:w="3261" w:type="dxa"/>
            <w:shd w:val="clear" w:color="auto" w:fill="auto"/>
          </w:tcPr>
          <w:p w14:paraId="6C1723BF" w14:textId="77777777" w:rsidR="00C842D6" w:rsidRDefault="00C842D6" w:rsidP="00126993">
            <w:pPr>
              <w:pStyle w:val="Niveau2"/>
              <w:ind w:left="0"/>
            </w:pPr>
          </w:p>
        </w:tc>
        <w:tc>
          <w:tcPr>
            <w:tcW w:w="5244" w:type="dxa"/>
            <w:shd w:val="clear" w:color="auto" w:fill="auto"/>
          </w:tcPr>
          <w:p w14:paraId="4EC34D86" w14:textId="77777777" w:rsidR="00C842D6" w:rsidRPr="00D61CCD" w:rsidRDefault="00C842D6" w:rsidP="00126993">
            <w:pPr>
              <w:pStyle w:val="Niveau2"/>
              <w:ind w:left="0"/>
              <w:jc w:val="left"/>
              <w:rPr>
                <w:i/>
              </w:rPr>
            </w:pPr>
            <w:r>
              <w:t xml:space="preserve">URL en recette (ex : </w:t>
            </w:r>
            <w:r w:rsidRPr="00A702D8">
              <w:rPr>
                <w:b/>
              </w:rPr>
              <w:t>dsicentrale-rec.log.intra.laposte.fr</w:t>
            </w:r>
            <w:r>
              <w:t>)</w:t>
            </w:r>
          </w:p>
        </w:tc>
      </w:tr>
      <w:tr w:rsidR="00C842D6" w:rsidRPr="00A702D8" w14:paraId="425811DB" w14:textId="77777777" w:rsidTr="00237EB3">
        <w:trPr>
          <w:trHeight w:val="348"/>
        </w:trPr>
        <w:tc>
          <w:tcPr>
            <w:tcW w:w="1559" w:type="dxa"/>
            <w:vMerge/>
            <w:shd w:val="clear" w:color="auto" w:fill="auto"/>
          </w:tcPr>
          <w:p w14:paraId="5287B767" w14:textId="77777777" w:rsidR="00C842D6" w:rsidRPr="00A702D8" w:rsidRDefault="00C842D6" w:rsidP="00126993">
            <w:pPr>
              <w:pStyle w:val="Niveau2"/>
              <w:ind w:left="0"/>
              <w:rPr>
                <w:b/>
                <w:i/>
              </w:rPr>
            </w:pPr>
          </w:p>
        </w:tc>
        <w:tc>
          <w:tcPr>
            <w:tcW w:w="3261" w:type="dxa"/>
            <w:shd w:val="clear" w:color="auto" w:fill="auto"/>
          </w:tcPr>
          <w:p w14:paraId="3B93CFCC" w14:textId="77777777" w:rsidR="00C842D6" w:rsidRDefault="00C842D6" w:rsidP="00126993">
            <w:pPr>
              <w:pStyle w:val="Niveau2"/>
              <w:ind w:left="0"/>
            </w:pPr>
          </w:p>
        </w:tc>
        <w:tc>
          <w:tcPr>
            <w:tcW w:w="5244" w:type="dxa"/>
            <w:shd w:val="clear" w:color="auto" w:fill="auto"/>
          </w:tcPr>
          <w:p w14:paraId="309795BC" w14:textId="77777777" w:rsidR="00C842D6" w:rsidRPr="00A702D8" w:rsidRDefault="00C842D6" w:rsidP="00126993">
            <w:pPr>
              <w:pStyle w:val="Niveau2"/>
              <w:ind w:left="0"/>
              <w:jc w:val="left"/>
              <w:rPr>
                <w:i/>
              </w:rPr>
            </w:pPr>
            <w:r>
              <w:t xml:space="preserve">URL en intégration (ex : </w:t>
            </w:r>
            <w:r w:rsidRPr="00A702D8">
              <w:rPr>
                <w:b/>
              </w:rPr>
              <w:t>dsicentrale-int.log.intra.laposte.fr</w:t>
            </w:r>
            <w:r>
              <w:t>)</w:t>
            </w:r>
          </w:p>
        </w:tc>
      </w:tr>
      <w:tr w:rsidR="00C842D6" w:rsidRPr="00A702D8" w14:paraId="257C6A7B" w14:textId="77777777" w:rsidTr="00237EB3">
        <w:trPr>
          <w:trHeight w:val="348"/>
        </w:trPr>
        <w:tc>
          <w:tcPr>
            <w:tcW w:w="1559" w:type="dxa"/>
            <w:vMerge/>
            <w:shd w:val="clear" w:color="auto" w:fill="auto"/>
          </w:tcPr>
          <w:p w14:paraId="47B1E01D" w14:textId="77777777" w:rsidR="00C842D6" w:rsidRPr="00A702D8" w:rsidRDefault="00C842D6" w:rsidP="00126993">
            <w:pPr>
              <w:pStyle w:val="Niveau2"/>
              <w:ind w:left="0"/>
              <w:rPr>
                <w:b/>
                <w:i/>
              </w:rPr>
            </w:pPr>
          </w:p>
        </w:tc>
        <w:tc>
          <w:tcPr>
            <w:tcW w:w="3261" w:type="dxa"/>
            <w:shd w:val="clear" w:color="auto" w:fill="auto"/>
          </w:tcPr>
          <w:p w14:paraId="0DEFA569" w14:textId="77777777" w:rsidR="00C842D6" w:rsidRDefault="00C842D6" w:rsidP="00126993">
            <w:pPr>
              <w:pStyle w:val="Niveau2"/>
              <w:ind w:left="0"/>
            </w:pPr>
          </w:p>
        </w:tc>
        <w:tc>
          <w:tcPr>
            <w:tcW w:w="5244" w:type="dxa"/>
            <w:shd w:val="clear" w:color="auto" w:fill="auto"/>
          </w:tcPr>
          <w:p w14:paraId="3DA95DB3" w14:textId="77777777" w:rsidR="00C842D6" w:rsidRPr="00A702D8" w:rsidRDefault="00C842D6" w:rsidP="00126993">
            <w:pPr>
              <w:pStyle w:val="Niveau2"/>
              <w:ind w:left="0"/>
              <w:jc w:val="left"/>
              <w:rPr>
                <w:i/>
              </w:rPr>
            </w:pPr>
            <w:r>
              <w:t xml:space="preserve">URL en production (ex : </w:t>
            </w:r>
            <w:r w:rsidRPr="00A702D8">
              <w:rPr>
                <w:b/>
              </w:rPr>
              <w:t>dsicentrale.log.intra.laposte.fr</w:t>
            </w:r>
            <w:r>
              <w:t>)</w:t>
            </w:r>
          </w:p>
        </w:tc>
      </w:tr>
      <w:tr w:rsidR="00765F6E" w14:paraId="599CFADA" w14:textId="77777777" w:rsidTr="00237E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55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DAAFB" w14:textId="77777777" w:rsidR="00765F6E" w:rsidRPr="00237EB3" w:rsidRDefault="00765F6E" w:rsidP="0051167C">
            <w:pPr>
              <w:pStyle w:val="Niveau2"/>
              <w:ind w:left="0"/>
            </w:pPr>
            <w:r w:rsidRPr="00237EB3">
              <w:rPr>
                <w:b/>
                <w:bCs/>
                <w:i/>
                <w:iCs/>
              </w:rPr>
              <w:t>&lt;typeappli&gt;</w:t>
            </w:r>
          </w:p>
        </w:tc>
        <w:tc>
          <w:tcPr>
            <w:tcW w:w="3261" w:type="dxa"/>
            <w:tcBorders>
              <w:top w:val="nil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51ECB" w14:textId="77777777" w:rsidR="00765F6E" w:rsidRDefault="00765F6E" w:rsidP="00487360">
            <w:pPr>
              <w:pStyle w:val="Niveau2"/>
              <w:ind w:left="0"/>
            </w:pP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B5A1D" w14:textId="77777777" w:rsidR="00765F6E" w:rsidRPr="00765F6E" w:rsidRDefault="00A45FE1" w:rsidP="000C3041">
            <w:pPr>
              <w:pStyle w:val="Niveau2"/>
              <w:ind w:left="0"/>
              <w:jc w:val="left"/>
            </w:pPr>
            <w:r>
              <w:t xml:space="preserve">Pour une application java, indiquer : </w:t>
            </w:r>
            <w:r w:rsidRPr="00237EB3">
              <w:rPr>
                <w:b/>
              </w:rPr>
              <w:t>tomcat</w:t>
            </w:r>
          </w:p>
        </w:tc>
      </w:tr>
      <w:tr w:rsidR="00765F6E" w14:paraId="69CCA3A4" w14:textId="77777777" w:rsidTr="00237E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55"/>
        </w:trPr>
        <w:tc>
          <w:tcPr>
            <w:tcW w:w="1559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061BF" w14:textId="77777777" w:rsidR="00765F6E" w:rsidRDefault="00765F6E" w:rsidP="0051167C">
            <w:pPr>
              <w:pStyle w:val="Niveau2"/>
              <w:ind w:left="0"/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3261" w:type="dxa"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2D374" w14:textId="77777777" w:rsidR="00765F6E" w:rsidRDefault="00765F6E" w:rsidP="00487360">
            <w:pPr>
              <w:pStyle w:val="Niveau2"/>
              <w:ind w:left="0"/>
            </w:pP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6AE61" w14:textId="77777777" w:rsidR="00765F6E" w:rsidRPr="00A45FE1" w:rsidRDefault="00A45FE1" w:rsidP="00765F6E">
            <w:pPr>
              <w:pStyle w:val="PrformatHTML"/>
              <w:rPr>
                <w:rFonts w:ascii="Arial" w:hAnsi="Arial" w:cs="Arial"/>
              </w:rPr>
            </w:pPr>
            <w:r w:rsidRPr="00A45FE1">
              <w:rPr>
                <w:rFonts w:ascii="Arial" w:hAnsi="Arial" w:cs="Arial"/>
              </w:rPr>
              <w:t xml:space="preserve">Pour une application php simple , indiquer </w:t>
            </w:r>
            <w:r w:rsidRPr="00237EB3">
              <w:rPr>
                <w:rFonts w:ascii="Arial" w:hAnsi="Arial" w:cs="Arial"/>
                <w:b/>
              </w:rPr>
              <w:t>php</w:t>
            </w:r>
          </w:p>
        </w:tc>
      </w:tr>
      <w:tr w:rsidR="00765F6E" w14:paraId="050AF30F" w14:textId="77777777" w:rsidTr="00237E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55"/>
        </w:trPr>
        <w:tc>
          <w:tcPr>
            <w:tcW w:w="1559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EB3B3" w14:textId="77777777" w:rsidR="00765F6E" w:rsidRDefault="00765F6E" w:rsidP="0051167C">
            <w:pPr>
              <w:pStyle w:val="Niveau2"/>
              <w:ind w:left="0"/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3261" w:type="dxa"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0D429" w14:textId="77777777" w:rsidR="00765F6E" w:rsidRDefault="00765F6E" w:rsidP="00487360">
            <w:pPr>
              <w:pStyle w:val="Niveau2"/>
              <w:ind w:left="0"/>
            </w:pP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0595" w14:textId="77777777" w:rsidR="00765F6E" w:rsidRPr="00A45FE1" w:rsidRDefault="00A45FE1" w:rsidP="00A45FE1">
            <w:pPr>
              <w:pStyle w:val="PrformatHTML"/>
              <w:rPr>
                <w:rFonts w:ascii="Arial" w:hAnsi="Arial" w:cs="Arial"/>
              </w:rPr>
            </w:pPr>
            <w:r w:rsidRPr="00A45FE1">
              <w:rPr>
                <w:rFonts w:ascii="Arial" w:hAnsi="Arial" w:cs="Arial"/>
              </w:rPr>
              <w:t xml:space="preserve">Pour une application Drupal, indiquer </w:t>
            </w:r>
            <w:r w:rsidRPr="00237EB3">
              <w:rPr>
                <w:rFonts w:ascii="Arial" w:hAnsi="Arial" w:cs="Arial"/>
                <w:b/>
              </w:rPr>
              <w:t>drupal</w:t>
            </w:r>
          </w:p>
        </w:tc>
      </w:tr>
      <w:tr w:rsidR="00765F6E" w14:paraId="27FE7B93" w14:textId="77777777" w:rsidTr="00237E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55"/>
        </w:trPr>
        <w:tc>
          <w:tcPr>
            <w:tcW w:w="1559" w:type="dxa"/>
            <w:vMerge/>
            <w:tcBorders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B3655" w14:textId="77777777" w:rsidR="00765F6E" w:rsidRDefault="00765F6E" w:rsidP="0051167C">
            <w:pPr>
              <w:pStyle w:val="Niveau2"/>
              <w:ind w:left="0"/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3261" w:type="dxa"/>
            <w:tcBorders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010F9" w14:textId="77777777" w:rsidR="00765F6E" w:rsidRDefault="00765F6E" w:rsidP="00487360">
            <w:pPr>
              <w:pStyle w:val="Niveau2"/>
              <w:ind w:left="0"/>
            </w:pP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82634" w14:textId="77777777" w:rsidR="00A45FE1" w:rsidRPr="00A45FE1" w:rsidRDefault="00A45FE1" w:rsidP="00A45FE1">
            <w:pPr>
              <w:pStyle w:val="PrformatHTML"/>
              <w:rPr>
                <w:rFonts w:ascii="Arial" w:hAnsi="Arial" w:cs="Arial"/>
              </w:rPr>
            </w:pPr>
            <w:r w:rsidRPr="00A45FE1">
              <w:rPr>
                <w:rFonts w:ascii="Arial" w:hAnsi="Arial" w:cs="Arial"/>
              </w:rPr>
              <w:t xml:space="preserve">Pour une application Zend, indiquer </w:t>
            </w:r>
            <w:r w:rsidRPr="00237EB3">
              <w:rPr>
                <w:rFonts w:ascii="Arial" w:hAnsi="Arial" w:cs="Arial"/>
                <w:b/>
              </w:rPr>
              <w:t>zend</w:t>
            </w:r>
          </w:p>
        </w:tc>
      </w:tr>
      <w:tr w:rsidR="00765F6E" w14:paraId="723C7BE8" w14:textId="77777777" w:rsidTr="00237E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55"/>
        </w:trPr>
        <w:tc>
          <w:tcPr>
            <w:tcW w:w="155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77258" w14:textId="77777777" w:rsidR="00765F6E" w:rsidRDefault="00765F6E" w:rsidP="0051167C">
            <w:pPr>
              <w:pStyle w:val="Niveau2"/>
              <w:ind w:left="0"/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3261" w:type="dxa"/>
            <w:tcBorders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A7FCC" w14:textId="77777777" w:rsidR="00765F6E" w:rsidRDefault="00765F6E" w:rsidP="00487360">
            <w:pPr>
              <w:pStyle w:val="Niveau2"/>
              <w:ind w:left="0"/>
            </w:pP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5892E" w14:textId="77777777" w:rsidR="00765F6E" w:rsidRPr="00A45FE1" w:rsidRDefault="00A45FE1" w:rsidP="00A45FE1">
            <w:pPr>
              <w:pStyle w:val="PrformatHTML"/>
              <w:rPr>
                <w:rFonts w:ascii="Arial" w:hAnsi="Arial" w:cs="Arial"/>
              </w:rPr>
            </w:pPr>
            <w:r w:rsidRPr="00A45FE1">
              <w:rPr>
                <w:rFonts w:ascii="Arial" w:hAnsi="Arial" w:cs="Arial"/>
              </w:rPr>
              <w:t xml:space="preserve">Pour une application Symfony, </w:t>
            </w:r>
            <w:r w:rsidRPr="00700F12">
              <w:rPr>
                <w:rFonts w:ascii="Arial" w:hAnsi="Arial" w:cs="Arial"/>
              </w:rPr>
              <w:t>indiquer</w:t>
            </w:r>
            <w:r w:rsidRPr="00A45FE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237EB3">
              <w:rPr>
                <w:rFonts w:ascii="Arial" w:hAnsi="Arial" w:cs="Arial"/>
                <w:b/>
              </w:rPr>
              <w:t>symfony</w:t>
            </w:r>
          </w:p>
        </w:tc>
      </w:tr>
    </w:tbl>
    <w:p w14:paraId="156A5717" w14:textId="77777777" w:rsidR="00CF6405" w:rsidRDefault="00CF6405" w:rsidP="00CF6405">
      <w:pPr>
        <w:pStyle w:val="Retraitnormal"/>
      </w:pPr>
    </w:p>
    <w:p w14:paraId="2B9BBEBC" w14:textId="77777777" w:rsidR="00CF6405" w:rsidRDefault="00CF6405" w:rsidP="00CF6405">
      <w:pPr>
        <w:pStyle w:val="Retraitnormal"/>
      </w:pPr>
    </w:p>
    <w:p w14:paraId="10F100AD" w14:textId="77777777" w:rsidR="00CF6405" w:rsidRDefault="00CF6405" w:rsidP="00CF6405">
      <w:pPr>
        <w:pStyle w:val="Retraitnormal"/>
      </w:pPr>
    </w:p>
    <w:p w14:paraId="08B3A02D" w14:textId="77777777" w:rsidR="00CF6405" w:rsidRDefault="00CF6405" w:rsidP="00CF6405">
      <w:pPr>
        <w:pStyle w:val="Retraitnormal"/>
      </w:pPr>
    </w:p>
    <w:p w14:paraId="6E14A215" w14:textId="77777777" w:rsidR="00CF6405" w:rsidRDefault="00CF6405" w:rsidP="00CF6405">
      <w:pPr>
        <w:pStyle w:val="Titre2"/>
      </w:pPr>
      <w:bookmarkStart w:id="49" w:name="_Toc440617793"/>
      <w:r>
        <w:lastRenderedPageBreak/>
        <w:t>ETAT DES SERVICES</w:t>
      </w:r>
      <w:bookmarkEnd w:id="49"/>
    </w:p>
    <w:p w14:paraId="289AE143" w14:textId="77777777" w:rsidR="00CF6405" w:rsidRPr="00700F12" w:rsidRDefault="00CD1446" w:rsidP="00CD1446">
      <w:pPr>
        <w:pStyle w:val="Retraitnormal"/>
        <w:spacing w:line="360" w:lineRule="auto"/>
        <w:rPr>
          <w:rFonts w:ascii="Arial" w:hAnsi="Arial" w:cs="Arial"/>
          <w:b/>
        </w:rPr>
      </w:pPr>
      <w:r w:rsidRPr="00700F12">
        <w:rPr>
          <w:rFonts w:ascii="Arial" w:hAnsi="Arial" w:cs="Arial"/>
          <w:b/>
        </w:rPr>
        <w:t>La version Londres 5.1 amène un service apache dédié à l’administrati</w:t>
      </w:r>
      <w:r w:rsidR="00700F12">
        <w:rPr>
          <w:rFonts w:ascii="Arial" w:hAnsi="Arial" w:cs="Arial"/>
          <w:b/>
        </w:rPr>
        <w:t xml:space="preserve">on (londres-apache-admin), celui-ci </w:t>
      </w:r>
      <w:r w:rsidRPr="00700F12">
        <w:rPr>
          <w:rFonts w:ascii="Arial" w:hAnsi="Arial" w:cs="Arial"/>
          <w:b/>
        </w:rPr>
        <w:t xml:space="preserve">ne doit </w:t>
      </w:r>
      <w:r w:rsidRPr="00700F12">
        <w:rPr>
          <w:rFonts w:ascii="Arial" w:hAnsi="Arial" w:cs="Arial"/>
          <w:b/>
          <w:color w:val="FF0000"/>
        </w:rPr>
        <w:t>jamais être arrêté ni désactivé</w:t>
      </w:r>
      <w:r w:rsidRPr="00700F12">
        <w:rPr>
          <w:rFonts w:ascii="Arial" w:hAnsi="Arial" w:cs="Arial"/>
          <w:b/>
        </w:rPr>
        <w:t xml:space="preserve"> sinon l’accès à l’interface d’administration sera impossible.</w:t>
      </w:r>
    </w:p>
    <w:p w14:paraId="58C094E4" w14:textId="77777777" w:rsidR="00CD1446" w:rsidRPr="00CD1446" w:rsidRDefault="00700F12" w:rsidP="00CD1446">
      <w:pPr>
        <w:pStyle w:val="Retraitnormal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 MOE applicative a</w:t>
      </w:r>
      <w:r w:rsidR="00CD1446">
        <w:rPr>
          <w:rFonts w:ascii="Arial" w:hAnsi="Arial" w:cs="Arial"/>
        </w:rPr>
        <w:t xml:space="preserve"> la possibilité d’intervenir sur les services indiqués ci-dessous :</w:t>
      </w:r>
    </w:p>
    <w:p w14:paraId="6F1CC897" w14:textId="77777777" w:rsidR="00CD1446" w:rsidRDefault="00CD1446" w:rsidP="00CF6405">
      <w:pPr>
        <w:pStyle w:val="Retraitnormal"/>
      </w:pPr>
    </w:p>
    <w:p w14:paraId="3E4839EC" w14:textId="77777777" w:rsidR="00CD1446" w:rsidRPr="00CF6405" w:rsidRDefault="00CD1446" w:rsidP="00CF6405">
      <w:pPr>
        <w:pStyle w:val="Retraitnormal"/>
      </w:pPr>
    </w:p>
    <w:tbl>
      <w:tblPr>
        <w:tblW w:w="4897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9"/>
        <w:gridCol w:w="5387"/>
      </w:tblGrid>
      <w:tr w:rsidR="0082344A" w:rsidRPr="00A702D8" w14:paraId="461681D3" w14:textId="77777777" w:rsidTr="00D3621C">
        <w:tc>
          <w:tcPr>
            <w:tcW w:w="2361" w:type="pct"/>
            <w:tcBorders>
              <w:bottom w:val="single" w:sz="4" w:space="0" w:color="auto"/>
            </w:tcBorders>
            <w:shd w:val="clear" w:color="auto" w:fill="D9D9D9"/>
          </w:tcPr>
          <w:p w14:paraId="73E2F051" w14:textId="77777777" w:rsidR="0082344A" w:rsidRPr="00A702D8" w:rsidRDefault="0082344A" w:rsidP="00126993">
            <w:pPr>
              <w:pStyle w:val="Niveau2"/>
              <w:ind w:left="0"/>
              <w:rPr>
                <w:b/>
              </w:rPr>
            </w:pPr>
            <w:r>
              <w:rPr>
                <w:b/>
              </w:rPr>
              <w:t>Service</w:t>
            </w:r>
          </w:p>
        </w:tc>
        <w:tc>
          <w:tcPr>
            <w:tcW w:w="2639" w:type="pct"/>
            <w:tcBorders>
              <w:bottom w:val="single" w:sz="4" w:space="0" w:color="auto"/>
            </w:tcBorders>
            <w:shd w:val="clear" w:color="auto" w:fill="D9D9D9"/>
          </w:tcPr>
          <w:p w14:paraId="642A4E9B" w14:textId="77777777" w:rsidR="0082344A" w:rsidRPr="00A702D8" w:rsidRDefault="0082344A" w:rsidP="00126993">
            <w:pPr>
              <w:pStyle w:val="Niveau2"/>
              <w:ind w:left="0"/>
              <w:rPr>
                <w:b/>
              </w:rPr>
            </w:pPr>
            <w:r>
              <w:rPr>
                <w:b/>
              </w:rPr>
              <w:t>Activé &amp; démarré</w:t>
            </w:r>
          </w:p>
        </w:tc>
      </w:tr>
      <w:tr w:rsidR="0082344A" w:rsidRPr="0047793B" w14:paraId="0F0FFE6B" w14:textId="77777777" w:rsidTr="0082344A">
        <w:tc>
          <w:tcPr>
            <w:tcW w:w="2361" w:type="pct"/>
            <w:shd w:val="clear" w:color="auto" w:fill="auto"/>
          </w:tcPr>
          <w:p w14:paraId="687F5C9B" w14:textId="77777777" w:rsidR="0082344A" w:rsidRPr="00A702D8" w:rsidRDefault="0082344A" w:rsidP="00126993">
            <w:pPr>
              <w:pStyle w:val="Niveau2"/>
              <w:ind w:left="0"/>
              <w:rPr>
                <w:lang w:val="en-GB"/>
              </w:rPr>
            </w:pPr>
            <w:r>
              <w:t>londres-tomcat</w:t>
            </w:r>
          </w:p>
        </w:tc>
        <w:tc>
          <w:tcPr>
            <w:tcW w:w="2639" w:type="pct"/>
            <w:shd w:val="clear" w:color="auto" w:fill="auto"/>
          </w:tcPr>
          <w:p w14:paraId="7910A828" w14:textId="77777777" w:rsidR="0082344A" w:rsidRPr="0082344A" w:rsidRDefault="0082344A" w:rsidP="00126993">
            <w:pPr>
              <w:pStyle w:val="Niveau2"/>
              <w:ind w:left="0"/>
              <w:rPr>
                <w:i/>
              </w:rPr>
            </w:pPr>
            <w:r w:rsidRPr="0082344A">
              <w:rPr>
                <w:i/>
              </w:rPr>
              <w:t>Oui/non</w:t>
            </w:r>
          </w:p>
        </w:tc>
      </w:tr>
      <w:tr w:rsidR="0082344A" w:rsidRPr="0047793B" w14:paraId="159D76EB" w14:textId="77777777" w:rsidTr="0082344A">
        <w:tc>
          <w:tcPr>
            <w:tcW w:w="2361" w:type="pct"/>
            <w:shd w:val="clear" w:color="auto" w:fill="auto"/>
          </w:tcPr>
          <w:p w14:paraId="73A01A52" w14:textId="77777777" w:rsidR="0082344A" w:rsidRPr="00A702D8" w:rsidRDefault="0082344A" w:rsidP="00126993">
            <w:pPr>
              <w:pStyle w:val="Niveau2"/>
              <w:ind w:left="0"/>
              <w:rPr>
                <w:lang w:val="en-GB"/>
              </w:rPr>
            </w:pPr>
            <w:r>
              <w:rPr>
                <w:lang w:val="en-GB"/>
              </w:rPr>
              <w:t>londres-mysql</w:t>
            </w:r>
          </w:p>
        </w:tc>
        <w:tc>
          <w:tcPr>
            <w:tcW w:w="2639" w:type="pct"/>
            <w:shd w:val="clear" w:color="auto" w:fill="auto"/>
          </w:tcPr>
          <w:p w14:paraId="601EB89E" w14:textId="77777777" w:rsidR="0082344A" w:rsidRPr="0082344A" w:rsidRDefault="0082344A" w:rsidP="00126993">
            <w:pPr>
              <w:pStyle w:val="Niveau2"/>
              <w:ind w:left="0"/>
              <w:rPr>
                <w:i/>
              </w:rPr>
            </w:pPr>
            <w:r w:rsidRPr="0082344A">
              <w:rPr>
                <w:i/>
              </w:rPr>
              <w:t>Oui/non</w:t>
            </w:r>
          </w:p>
        </w:tc>
      </w:tr>
      <w:tr w:rsidR="00CD1446" w:rsidRPr="0047793B" w14:paraId="2221BFDE" w14:textId="77777777" w:rsidTr="00970AA9">
        <w:tc>
          <w:tcPr>
            <w:tcW w:w="2361" w:type="pct"/>
            <w:shd w:val="clear" w:color="auto" w:fill="auto"/>
          </w:tcPr>
          <w:p w14:paraId="54E7CFF7" w14:textId="77777777" w:rsidR="00CD1446" w:rsidRPr="00A702D8" w:rsidRDefault="00CD1446" w:rsidP="00970AA9">
            <w:pPr>
              <w:pStyle w:val="Niveau2"/>
              <w:ind w:left="0"/>
              <w:rPr>
                <w:lang w:val="en-GB"/>
              </w:rPr>
            </w:pPr>
            <w:r>
              <w:rPr>
                <w:lang w:val="en-GB"/>
              </w:rPr>
              <w:t>londres-apache</w:t>
            </w:r>
          </w:p>
        </w:tc>
        <w:tc>
          <w:tcPr>
            <w:tcW w:w="2639" w:type="pct"/>
            <w:shd w:val="clear" w:color="auto" w:fill="auto"/>
          </w:tcPr>
          <w:p w14:paraId="5C221237" w14:textId="77777777" w:rsidR="00CD1446" w:rsidRPr="0082344A" w:rsidRDefault="00CD1446" w:rsidP="00970AA9">
            <w:pPr>
              <w:pStyle w:val="Niveau2"/>
              <w:ind w:left="0"/>
              <w:rPr>
                <w:i/>
              </w:rPr>
            </w:pPr>
            <w:r w:rsidRPr="0082344A">
              <w:rPr>
                <w:i/>
              </w:rPr>
              <w:t>Oui/non</w:t>
            </w:r>
          </w:p>
        </w:tc>
      </w:tr>
      <w:tr w:rsidR="00700F12" w:rsidRPr="0047793B" w14:paraId="29E11603" w14:textId="77777777" w:rsidTr="00970AA9">
        <w:tc>
          <w:tcPr>
            <w:tcW w:w="2361" w:type="pct"/>
            <w:shd w:val="clear" w:color="auto" w:fill="auto"/>
          </w:tcPr>
          <w:p w14:paraId="03CA731B" w14:textId="77777777" w:rsidR="00700F12" w:rsidRDefault="00700F12" w:rsidP="00970AA9">
            <w:pPr>
              <w:pStyle w:val="Niveau2"/>
              <w:ind w:left="0"/>
              <w:rPr>
                <w:lang w:val="en-GB"/>
              </w:rPr>
            </w:pPr>
            <w:r>
              <w:rPr>
                <w:lang w:val="en-GB"/>
              </w:rPr>
              <w:t>londres-php</w:t>
            </w:r>
          </w:p>
        </w:tc>
        <w:tc>
          <w:tcPr>
            <w:tcW w:w="2639" w:type="pct"/>
            <w:shd w:val="clear" w:color="auto" w:fill="auto"/>
          </w:tcPr>
          <w:p w14:paraId="08AE82EB" w14:textId="77777777" w:rsidR="00700F12" w:rsidRPr="0082344A" w:rsidRDefault="00700F12" w:rsidP="00970AA9">
            <w:pPr>
              <w:pStyle w:val="Niveau2"/>
              <w:ind w:left="0"/>
              <w:rPr>
                <w:i/>
              </w:rPr>
            </w:pPr>
            <w:r w:rsidRPr="0082344A">
              <w:rPr>
                <w:i/>
              </w:rPr>
              <w:t>Oui/non</w:t>
            </w:r>
          </w:p>
        </w:tc>
      </w:tr>
    </w:tbl>
    <w:p w14:paraId="3B16441C" w14:textId="77777777" w:rsidR="0082344A" w:rsidRDefault="0082344A" w:rsidP="00C842D6">
      <w:pPr>
        <w:pStyle w:val="Retraitnormal"/>
      </w:pPr>
    </w:p>
    <w:p w14:paraId="603FC9E6" w14:textId="77777777" w:rsidR="00CD1446" w:rsidRDefault="00CD1446" w:rsidP="00C842D6">
      <w:pPr>
        <w:pStyle w:val="Retraitnormal"/>
      </w:pPr>
    </w:p>
    <w:p w14:paraId="0A3173B2" w14:textId="77777777" w:rsidR="00CD1446" w:rsidRDefault="00CD1446" w:rsidP="00C842D6">
      <w:pPr>
        <w:pStyle w:val="Retraitnormal"/>
      </w:pPr>
    </w:p>
    <w:p w14:paraId="26301FCC" w14:textId="77777777" w:rsidR="005D54CC" w:rsidRDefault="005D54CC" w:rsidP="005D54CC">
      <w:pPr>
        <w:pStyle w:val="Niveau2"/>
        <w:ind w:left="0" w:firstLine="567"/>
      </w:pPr>
      <w:r>
        <w:t>P</w:t>
      </w:r>
      <w:r w:rsidR="00700F12">
        <w:t>ar défaut les services tomcat, m</w:t>
      </w:r>
      <w:r>
        <w:t>ysql</w:t>
      </w:r>
      <w:r w:rsidR="00700F12">
        <w:t xml:space="preserve">, php </w:t>
      </w:r>
      <w:r w:rsidR="00CD1446">
        <w:t xml:space="preserve">et apache </w:t>
      </w:r>
      <w:r>
        <w:t>sont activés et démarrés</w:t>
      </w:r>
      <w:r w:rsidR="00700F12">
        <w:t>.</w:t>
      </w:r>
    </w:p>
    <w:p w14:paraId="1F40AE6D" w14:textId="77777777" w:rsidR="00A60BAF" w:rsidRDefault="00A60BAF" w:rsidP="005D54CC">
      <w:pPr>
        <w:pStyle w:val="Niveau2"/>
        <w:ind w:left="0" w:firstLine="567"/>
      </w:pPr>
    </w:p>
    <w:p w14:paraId="0F7052DC" w14:textId="77777777" w:rsidR="005D54CC" w:rsidRDefault="005D54CC" w:rsidP="005D54CC">
      <w:pPr>
        <w:pStyle w:val="Niveau2"/>
        <w:ind w:left="0" w:firstLine="567"/>
      </w:pPr>
      <w:r>
        <w:t>Ils peuvent être désactivés et arrêtés par la commande</w:t>
      </w:r>
      <w:r w:rsidR="00A60BAF">
        <w:t> :</w:t>
      </w:r>
    </w:p>
    <w:p w14:paraId="63276B6E" w14:textId="77777777" w:rsidR="00A60BAF" w:rsidRDefault="00A60BAF" w:rsidP="005D54CC">
      <w:pPr>
        <w:pStyle w:val="Niveau2"/>
        <w:ind w:left="0" w:firstLine="567"/>
      </w:pPr>
    </w:p>
    <w:p w14:paraId="7A514CEC" w14:textId="77777777" w:rsidR="005D54CC" w:rsidRDefault="005D54CC" w:rsidP="005D54CC">
      <w:pPr>
        <w:pStyle w:val="CodeNiv2"/>
        <w:rPr>
          <w:b/>
        </w:rPr>
      </w:pPr>
      <w:r>
        <w:rPr>
          <w:b/>
        </w:rPr>
        <w:t xml:space="preserve">service londres-&lt;service&gt; </w:t>
      </w:r>
      <w:r w:rsidRPr="00DD584B">
        <w:rPr>
          <w:b/>
        </w:rPr>
        <w:t>disable-autostart</w:t>
      </w:r>
    </w:p>
    <w:p w14:paraId="1C010481" w14:textId="77777777" w:rsidR="005D54CC" w:rsidRDefault="005D54CC" w:rsidP="005D54CC">
      <w:pPr>
        <w:pStyle w:val="Niveau2"/>
        <w:ind w:left="0" w:firstLine="567"/>
      </w:pPr>
    </w:p>
    <w:p w14:paraId="6E168B9F" w14:textId="77777777" w:rsidR="00AE4610" w:rsidRPr="00A60BAF" w:rsidRDefault="00AE4610" w:rsidP="00AE4610">
      <w:pPr>
        <w:pStyle w:val="Enumration2"/>
        <w:numPr>
          <w:ilvl w:val="0"/>
          <w:numId w:val="0"/>
        </w:numPr>
        <w:tabs>
          <w:tab w:val="left" w:pos="708"/>
        </w:tabs>
        <w:ind w:left="567"/>
        <w:rPr>
          <w:b/>
        </w:rPr>
      </w:pPr>
      <w:r w:rsidRPr="00A60BAF">
        <w:rPr>
          <w:b/>
        </w:rPr>
        <w:t>Cette action supprime le démarrage automatique au boot du serveur et arrête le service.</w:t>
      </w:r>
    </w:p>
    <w:p w14:paraId="71F74CE4" w14:textId="77777777" w:rsidR="005D54CC" w:rsidRDefault="005D54CC" w:rsidP="00C842D6">
      <w:pPr>
        <w:pStyle w:val="Retraitnormal"/>
      </w:pPr>
    </w:p>
    <w:p w14:paraId="374DCA07" w14:textId="77777777" w:rsidR="005D54CC" w:rsidRDefault="005D54CC" w:rsidP="00C842D6">
      <w:pPr>
        <w:pStyle w:val="Retraitnormal"/>
      </w:pPr>
    </w:p>
    <w:p w14:paraId="3E4C4A7B" w14:textId="77777777" w:rsidR="005D54CC" w:rsidRDefault="005D54CC" w:rsidP="005D54CC">
      <w:pPr>
        <w:pStyle w:val="Enumration2"/>
        <w:numPr>
          <w:ilvl w:val="0"/>
          <w:numId w:val="0"/>
        </w:num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tabs>
          <w:tab w:val="left" w:pos="708"/>
        </w:tabs>
        <w:ind w:left="567"/>
        <w:rPr>
          <w:b/>
          <w:color w:val="FF0000"/>
        </w:rPr>
      </w:pPr>
      <w:r>
        <w:rPr>
          <w:b/>
          <w:color w:val="FF0000"/>
        </w:rPr>
        <w:t>La désactivation d’un service ne doit être demandée que s’il n’existe aucun autre site sur le serveur nécessitant l’exécution desdits services.</w:t>
      </w:r>
    </w:p>
    <w:p w14:paraId="0FD225A8" w14:textId="77777777" w:rsidR="005D54CC" w:rsidRDefault="005D54CC" w:rsidP="005D54CC">
      <w:pPr>
        <w:pStyle w:val="Enumration2"/>
        <w:numPr>
          <w:ilvl w:val="0"/>
          <w:numId w:val="0"/>
        </w:numPr>
        <w:ind w:left="567"/>
        <w:jc w:val="both"/>
      </w:pPr>
    </w:p>
    <w:p w14:paraId="0BFB50C3" w14:textId="77777777" w:rsidR="005D54CC" w:rsidRDefault="005D54CC" w:rsidP="005D54CC">
      <w:pPr>
        <w:pStyle w:val="Enumration2"/>
        <w:numPr>
          <w:ilvl w:val="0"/>
          <w:numId w:val="0"/>
        </w:numPr>
        <w:ind w:left="567"/>
        <w:jc w:val="both"/>
      </w:pPr>
    </w:p>
    <w:p w14:paraId="4355FB31" w14:textId="77777777" w:rsidR="005D54CC" w:rsidRDefault="005D54CC" w:rsidP="005D54CC">
      <w:pPr>
        <w:pStyle w:val="Enumration2"/>
        <w:numPr>
          <w:ilvl w:val="0"/>
          <w:numId w:val="0"/>
        </w:numPr>
        <w:ind w:left="567"/>
        <w:jc w:val="both"/>
      </w:pPr>
    </w:p>
    <w:p w14:paraId="54926309" w14:textId="77777777" w:rsidR="005D54CC" w:rsidRDefault="005D54CC" w:rsidP="005D54CC">
      <w:pPr>
        <w:pStyle w:val="Enumration2"/>
        <w:numPr>
          <w:ilvl w:val="0"/>
          <w:numId w:val="0"/>
        </w:numPr>
        <w:tabs>
          <w:tab w:val="left" w:pos="708"/>
        </w:tabs>
        <w:ind w:left="567"/>
        <w:rPr>
          <w:rFonts w:cs="Arial"/>
        </w:rPr>
      </w:pPr>
    </w:p>
    <w:p w14:paraId="0EEE411D" w14:textId="77777777" w:rsidR="00F71D86" w:rsidRPr="00C842D6" w:rsidRDefault="00F71D86" w:rsidP="00C842D6">
      <w:pPr>
        <w:pStyle w:val="Retraitnormal"/>
      </w:pPr>
    </w:p>
    <w:p w14:paraId="6544BE24" w14:textId="77777777" w:rsidR="00F55FC2" w:rsidRDefault="00F55FC2">
      <w:pPr>
        <w:pStyle w:val="Titre1"/>
      </w:pPr>
      <w:bookmarkStart w:id="50" w:name="_Toc440617794"/>
      <w:r>
        <w:lastRenderedPageBreak/>
        <w:t>Installation</w:t>
      </w:r>
      <w:bookmarkEnd w:id="50"/>
      <w:r>
        <w:t xml:space="preserve"> </w:t>
      </w:r>
      <w:bookmarkEnd w:id="43"/>
      <w:bookmarkEnd w:id="44"/>
      <w:bookmarkEnd w:id="45"/>
    </w:p>
    <w:p w14:paraId="193F454B" w14:textId="77777777" w:rsidR="00F55FC2" w:rsidRDefault="00F55FC2">
      <w:pPr>
        <w:pStyle w:val="Titre2"/>
        <w:keepNext w:val="0"/>
        <w:keepLines w:val="0"/>
        <w:widowControl w:val="0"/>
      </w:pPr>
      <w:bookmarkStart w:id="51" w:name="_Toc373218864"/>
      <w:bookmarkStart w:id="52" w:name="_Toc373651342"/>
      <w:bookmarkStart w:id="53" w:name="_Toc373651734"/>
      <w:bookmarkStart w:id="54" w:name="_Toc440617795"/>
      <w:r>
        <w:t>&lt;Etape libre&gt;</w:t>
      </w:r>
      <w:bookmarkEnd w:id="51"/>
      <w:bookmarkEnd w:id="52"/>
      <w:bookmarkEnd w:id="53"/>
      <w:bookmarkEnd w:id="54"/>
    </w:p>
    <w:tbl>
      <w:tblPr>
        <w:tblW w:w="0" w:type="auto"/>
        <w:tblInd w:w="9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7372"/>
      </w:tblGrid>
      <w:tr w:rsidR="00F55FC2" w14:paraId="246FBD35" w14:textId="77777777" w:rsidTr="00D3621C">
        <w:trPr>
          <w:cantSplit/>
        </w:trPr>
        <w:tc>
          <w:tcPr>
            <w:tcW w:w="1984" w:type="dxa"/>
            <w:shd w:val="clear" w:color="auto" w:fill="D9D9D9"/>
          </w:tcPr>
          <w:p w14:paraId="2B521C66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7372" w:type="dxa"/>
            <w:shd w:val="clear" w:color="auto" w:fill="D9D9D9"/>
          </w:tcPr>
          <w:p w14:paraId="081839D8" w14:textId="77777777" w:rsidR="00F55FC2" w:rsidRDefault="00F55FC2">
            <w:pPr>
              <w:pStyle w:val="Retraitnormal"/>
              <w:widowControl w:val="0"/>
              <w:ind w:left="0"/>
            </w:pPr>
            <w:r>
              <w:t>&lt;action&gt;</w:t>
            </w:r>
          </w:p>
        </w:tc>
      </w:tr>
      <w:tr w:rsidR="00F55FC2" w14:paraId="047E740C" w14:textId="77777777">
        <w:trPr>
          <w:cantSplit/>
        </w:trPr>
        <w:tc>
          <w:tcPr>
            <w:tcW w:w="1984" w:type="dxa"/>
          </w:tcPr>
          <w:p w14:paraId="6DBA5465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372" w:type="dxa"/>
          </w:tcPr>
          <w:p w14:paraId="2044A519" w14:textId="77777777" w:rsidR="00F55FC2" w:rsidRDefault="00F55FC2">
            <w:pPr>
              <w:pStyle w:val="Retraitnormal"/>
              <w:widowControl w:val="0"/>
              <w:ind w:left="0"/>
            </w:pPr>
            <w:r>
              <w:t>&lt;description&gt;</w:t>
            </w:r>
          </w:p>
        </w:tc>
      </w:tr>
      <w:tr w:rsidR="00F55FC2" w14:paraId="42DED201" w14:textId="77777777">
        <w:trPr>
          <w:cantSplit/>
        </w:trPr>
        <w:tc>
          <w:tcPr>
            <w:tcW w:w="1984" w:type="dxa"/>
          </w:tcPr>
          <w:p w14:paraId="02369A2C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login</w:t>
            </w:r>
          </w:p>
        </w:tc>
        <w:tc>
          <w:tcPr>
            <w:tcW w:w="7372" w:type="dxa"/>
          </w:tcPr>
          <w:p w14:paraId="03C54B1A" w14:textId="77777777" w:rsidR="00F55FC2" w:rsidRDefault="00F55FC2">
            <w:pPr>
              <w:pStyle w:val="Retraitnormal"/>
              <w:widowControl w:val="0"/>
              <w:ind w:left="0"/>
            </w:pPr>
            <w:r>
              <w:t>&lt;login&gt;</w:t>
            </w:r>
          </w:p>
        </w:tc>
      </w:tr>
      <w:tr w:rsidR="00F55FC2" w14:paraId="70D62E82" w14:textId="77777777">
        <w:trPr>
          <w:cantSplit/>
        </w:trPr>
        <w:tc>
          <w:tcPr>
            <w:tcW w:w="1984" w:type="dxa"/>
          </w:tcPr>
          <w:p w14:paraId="792B4B9D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répertoire de travail</w:t>
            </w:r>
          </w:p>
        </w:tc>
        <w:tc>
          <w:tcPr>
            <w:tcW w:w="7372" w:type="dxa"/>
          </w:tcPr>
          <w:p w14:paraId="0D00C019" w14:textId="77777777" w:rsidR="00F55FC2" w:rsidRDefault="00F55FC2">
            <w:pPr>
              <w:pStyle w:val="Retraitnormal"/>
              <w:widowControl w:val="0"/>
              <w:ind w:left="0"/>
            </w:pPr>
            <w:r>
              <w:t>&lt;répertoire de travail&gt;</w:t>
            </w:r>
          </w:p>
        </w:tc>
      </w:tr>
      <w:tr w:rsidR="00F55FC2" w14:paraId="0FA00572" w14:textId="77777777">
        <w:trPr>
          <w:cantSplit/>
        </w:trPr>
        <w:tc>
          <w:tcPr>
            <w:tcW w:w="1984" w:type="dxa"/>
          </w:tcPr>
          <w:p w14:paraId="63C3309A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lancement</w:t>
            </w:r>
          </w:p>
        </w:tc>
        <w:tc>
          <w:tcPr>
            <w:tcW w:w="7372" w:type="dxa"/>
          </w:tcPr>
          <w:p w14:paraId="522C7C0E" w14:textId="77777777" w:rsidR="00F55FC2" w:rsidRDefault="00F55FC2">
            <w:pPr>
              <w:pStyle w:val="Retraitnormal"/>
              <w:widowControl w:val="0"/>
              <w:ind w:left="0"/>
            </w:pPr>
            <w:r>
              <w:t>&lt;lancement&gt;</w:t>
            </w:r>
          </w:p>
        </w:tc>
      </w:tr>
      <w:tr w:rsidR="00F55FC2" w14:paraId="7BBC9FDE" w14:textId="77777777">
        <w:trPr>
          <w:cantSplit/>
        </w:trPr>
        <w:tc>
          <w:tcPr>
            <w:tcW w:w="1984" w:type="dxa"/>
          </w:tcPr>
          <w:p w14:paraId="08FDB086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entrée</w:t>
            </w:r>
          </w:p>
        </w:tc>
        <w:tc>
          <w:tcPr>
            <w:tcW w:w="7372" w:type="dxa"/>
          </w:tcPr>
          <w:p w14:paraId="0769AA73" w14:textId="77777777" w:rsidR="00F55FC2" w:rsidRDefault="00F55FC2">
            <w:pPr>
              <w:pStyle w:val="Retraitnormal"/>
              <w:widowControl w:val="0"/>
              <w:ind w:left="0"/>
            </w:pPr>
            <w:r>
              <w:t>&lt;entrée&gt;</w:t>
            </w:r>
          </w:p>
        </w:tc>
      </w:tr>
      <w:tr w:rsidR="00F55FC2" w14:paraId="52C78A92" w14:textId="77777777">
        <w:trPr>
          <w:cantSplit/>
        </w:trPr>
        <w:tc>
          <w:tcPr>
            <w:tcW w:w="1984" w:type="dxa"/>
          </w:tcPr>
          <w:p w14:paraId="0E4DFA4B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sortie</w:t>
            </w:r>
          </w:p>
        </w:tc>
        <w:tc>
          <w:tcPr>
            <w:tcW w:w="7372" w:type="dxa"/>
          </w:tcPr>
          <w:p w14:paraId="6087BF6C" w14:textId="77777777" w:rsidR="00F55FC2" w:rsidRDefault="00F55FC2">
            <w:pPr>
              <w:pStyle w:val="Retraitnormal"/>
              <w:widowControl w:val="0"/>
              <w:ind w:left="0"/>
            </w:pPr>
            <w:r>
              <w:t>&lt;sortie&gt;</w:t>
            </w:r>
          </w:p>
        </w:tc>
      </w:tr>
      <w:tr w:rsidR="00F55FC2" w14:paraId="767DB27F" w14:textId="77777777">
        <w:trPr>
          <w:cantSplit/>
        </w:trPr>
        <w:tc>
          <w:tcPr>
            <w:tcW w:w="1984" w:type="dxa"/>
          </w:tcPr>
          <w:p w14:paraId="4C1BD1F0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temporaire</w:t>
            </w:r>
          </w:p>
        </w:tc>
        <w:tc>
          <w:tcPr>
            <w:tcW w:w="7372" w:type="dxa"/>
          </w:tcPr>
          <w:p w14:paraId="6251C84A" w14:textId="77777777" w:rsidR="00F55FC2" w:rsidRDefault="00F55FC2">
            <w:pPr>
              <w:pStyle w:val="Retraitnormal"/>
              <w:widowControl w:val="0"/>
              <w:ind w:left="0"/>
            </w:pPr>
            <w:r>
              <w:t>&lt;volume temporaire maximum&gt;</w:t>
            </w:r>
          </w:p>
        </w:tc>
      </w:tr>
      <w:tr w:rsidR="00F55FC2" w14:paraId="40FE44B5" w14:textId="77777777">
        <w:trPr>
          <w:cantSplit/>
        </w:trPr>
        <w:tc>
          <w:tcPr>
            <w:tcW w:w="1984" w:type="dxa"/>
          </w:tcPr>
          <w:p w14:paraId="4F359664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durée</w:t>
            </w:r>
          </w:p>
        </w:tc>
        <w:tc>
          <w:tcPr>
            <w:tcW w:w="7372" w:type="dxa"/>
          </w:tcPr>
          <w:p w14:paraId="55D755AA" w14:textId="77777777" w:rsidR="00F55FC2" w:rsidRDefault="00F55FC2">
            <w:pPr>
              <w:pStyle w:val="Retraitnormal"/>
              <w:widowControl w:val="0"/>
              <w:ind w:left="0"/>
            </w:pPr>
            <w:r>
              <w:t>&lt;durée&gt;</w:t>
            </w:r>
          </w:p>
        </w:tc>
      </w:tr>
      <w:tr w:rsidR="00F55FC2" w14:paraId="7F6E262E" w14:textId="77777777">
        <w:trPr>
          <w:cantSplit/>
        </w:trPr>
        <w:tc>
          <w:tcPr>
            <w:tcW w:w="1984" w:type="dxa"/>
          </w:tcPr>
          <w:p w14:paraId="759EA772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codes de retour</w:t>
            </w:r>
          </w:p>
        </w:tc>
        <w:tc>
          <w:tcPr>
            <w:tcW w:w="7372" w:type="dxa"/>
          </w:tcPr>
          <w:p w14:paraId="628ABC7E" w14:textId="77777777" w:rsidR="00F55FC2" w:rsidRDefault="00F55FC2">
            <w:pPr>
              <w:pStyle w:val="Retraitnormal"/>
              <w:widowControl w:val="0"/>
              <w:ind w:left="0"/>
            </w:pPr>
            <w:r>
              <w:t>&lt;codes de retour&gt;</w:t>
            </w:r>
          </w:p>
        </w:tc>
      </w:tr>
      <w:tr w:rsidR="00F55FC2" w14:paraId="2D529C23" w14:textId="77777777">
        <w:trPr>
          <w:cantSplit/>
        </w:trPr>
        <w:tc>
          <w:tcPr>
            <w:tcW w:w="1984" w:type="dxa"/>
          </w:tcPr>
          <w:p w14:paraId="3FBBAEF1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traces</w:t>
            </w:r>
          </w:p>
        </w:tc>
        <w:tc>
          <w:tcPr>
            <w:tcW w:w="7372" w:type="dxa"/>
          </w:tcPr>
          <w:p w14:paraId="1E3333B0" w14:textId="77777777" w:rsidR="00F55FC2" w:rsidRDefault="00F55FC2">
            <w:pPr>
              <w:pStyle w:val="Retraitnormal"/>
              <w:widowControl w:val="0"/>
              <w:ind w:left="0"/>
            </w:pPr>
            <w:r>
              <w:t>&lt;traces&gt;</w:t>
            </w:r>
          </w:p>
        </w:tc>
      </w:tr>
      <w:tr w:rsidR="00F55FC2" w14:paraId="4AA64455" w14:textId="77777777">
        <w:trPr>
          <w:cantSplit/>
        </w:trPr>
        <w:tc>
          <w:tcPr>
            <w:tcW w:w="1984" w:type="dxa"/>
          </w:tcPr>
          <w:p w14:paraId="553CC334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contrôle</w:t>
            </w:r>
          </w:p>
        </w:tc>
        <w:tc>
          <w:tcPr>
            <w:tcW w:w="7372" w:type="dxa"/>
          </w:tcPr>
          <w:p w14:paraId="17198F97" w14:textId="77777777" w:rsidR="00F55FC2" w:rsidRDefault="00F55FC2">
            <w:pPr>
              <w:pStyle w:val="Retraitnormal"/>
              <w:widowControl w:val="0"/>
              <w:ind w:left="0"/>
            </w:pPr>
            <w:r>
              <w:t>&lt;contrôle&gt;</w:t>
            </w:r>
          </w:p>
        </w:tc>
      </w:tr>
      <w:tr w:rsidR="00F55FC2" w14:paraId="76498026" w14:textId="77777777">
        <w:trPr>
          <w:cantSplit/>
        </w:trPr>
        <w:tc>
          <w:tcPr>
            <w:tcW w:w="1984" w:type="dxa"/>
          </w:tcPr>
          <w:p w14:paraId="67985EB9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reprise</w:t>
            </w:r>
          </w:p>
        </w:tc>
        <w:tc>
          <w:tcPr>
            <w:tcW w:w="7372" w:type="dxa"/>
          </w:tcPr>
          <w:p w14:paraId="5B76C3FC" w14:textId="77777777" w:rsidR="00F55FC2" w:rsidRDefault="00F55FC2">
            <w:pPr>
              <w:pStyle w:val="Retraitnormal"/>
              <w:widowControl w:val="0"/>
              <w:ind w:left="0"/>
            </w:pPr>
            <w:r>
              <w:t>&lt;reprise&gt;</w:t>
            </w:r>
          </w:p>
        </w:tc>
      </w:tr>
      <w:tr w:rsidR="00F55FC2" w14:paraId="1FF2E951" w14:textId="77777777">
        <w:trPr>
          <w:cantSplit/>
        </w:trPr>
        <w:tc>
          <w:tcPr>
            <w:tcW w:w="1984" w:type="dxa"/>
          </w:tcPr>
          <w:p w14:paraId="7CC61754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remarque</w:t>
            </w:r>
          </w:p>
        </w:tc>
        <w:tc>
          <w:tcPr>
            <w:tcW w:w="7372" w:type="dxa"/>
          </w:tcPr>
          <w:p w14:paraId="5679F683" w14:textId="77777777" w:rsidR="00F55FC2" w:rsidRDefault="00F55FC2">
            <w:pPr>
              <w:pStyle w:val="Retraitnormal"/>
              <w:widowControl w:val="0"/>
              <w:ind w:left="0"/>
            </w:pPr>
            <w:r>
              <w:t>&lt;remarque&gt;</w:t>
            </w:r>
          </w:p>
        </w:tc>
      </w:tr>
    </w:tbl>
    <w:p w14:paraId="44ED8737" w14:textId="77777777" w:rsidR="00F55FC2" w:rsidRDefault="00F55FC2">
      <w:pPr>
        <w:pStyle w:val="Titre2"/>
        <w:keepNext w:val="0"/>
        <w:keepLines w:val="0"/>
        <w:widowControl w:val="0"/>
      </w:pPr>
      <w:bookmarkStart w:id="55" w:name="_Toc373218868"/>
      <w:bookmarkStart w:id="56" w:name="_Toc373651347"/>
      <w:bookmarkStart w:id="57" w:name="_Toc373651739"/>
      <w:bookmarkStart w:id="58" w:name="_Toc440617796"/>
      <w:r>
        <w:t>&lt;Etape libre&gt;</w:t>
      </w:r>
      <w:bookmarkEnd w:id="55"/>
      <w:bookmarkEnd w:id="56"/>
      <w:bookmarkEnd w:id="57"/>
      <w:bookmarkEnd w:id="58"/>
    </w:p>
    <w:tbl>
      <w:tblPr>
        <w:tblW w:w="0" w:type="auto"/>
        <w:tblInd w:w="9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7372"/>
      </w:tblGrid>
      <w:tr w:rsidR="00B65E20" w14:paraId="1D056DBB" w14:textId="77777777" w:rsidTr="00D3621C">
        <w:trPr>
          <w:cantSplit/>
        </w:trPr>
        <w:tc>
          <w:tcPr>
            <w:tcW w:w="1984" w:type="dxa"/>
            <w:shd w:val="clear" w:color="auto" w:fill="D9D9D9"/>
          </w:tcPr>
          <w:p w14:paraId="67692B0F" w14:textId="77777777" w:rsidR="00B65E20" w:rsidRDefault="00B65E20" w:rsidP="00D3621C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7372" w:type="dxa"/>
            <w:shd w:val="clear" w:color="auto" w:fill="D9D9D9"/>
          </w:tcPr>
          <w:p w14:paraId="48A5D5BC" w14:textId="77777777" w:rsidR="00B65E20" w:rsidRDefault="00B65E20" w:rsidP="00D3621C">
            <w:pPr>
              <w:pStyle w:val="Retraitnormal"/>
              <w:widowControl w:val="0"/>
              <w:ind w:left="0"/>
            </w:pPr>
            <w:r>
              <w:t>&lt;action&gt;</w:t>
            </w:r>
          </w:p>
        </w:tc>
      </w:tr>
      <w:tr w:rsidR="00F55FC2" w14:paraId="67F02933" w14:textId="77777777">
        <w:trPr>
          <w:cantSplit/>
        </w:trPr>
        <w:tc>
          <w:tcPr>
            <w:tcW w:w="1984" w:type="dxa"/>
          </w:tcPr>
          <w:p w14:paraId="744F7001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372" w:type="dxa"/>
          </w:tcPr>
          <w:p w14:paraId="2688C4BC" w14:textId="77777777" w:rsidR="00F55FC2" w:rsidRDefault="00F55FC2">
            <w:pPr>
              <w:pStyle w:val="Retraitnormal"/>
              <w:widowControl w:val="0"/>
              <w:ind w:left="0"/>
            </w:pPr>
            <w:r>
              <w:t>&lt;description&gt;</w:t>
            </w:r>
          </w:p>
        </w:tc>
      </w:tr>
      <w:tr w:rsidR="00F55FC2" w14:paraId="30C3E876" w14:textId="77777777">
        <w:trPr>
          <w:cantSplit/>
        </w:trPr>
        <w:tc>
          <w:tcPr>
            <w:tcW w:w="1984" w:type="dxa"/>
          </w:tcPr>
          <w:p w14:paraId="03697F9E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login</w:t>
            </w:r>
          </w:p>
        </w:tc>
        <w:tc>
          <w:tcPr>
            <w:tcW w:w="7372" w:type="dxa"/>
          </w:tcPr>
          <w:p w14:paraId="01518E12" w14:textId="77777777" w:rsidR="00F55FC2" w:rsidRDefault="00F55FC2">
            <w:pPr>
              <w:pStyle w:val="Retraitnormal"/>
              <w:widowControl w:val="0"/>
              <w:ind w:left="0"/>
            </w:pPr>
            <w:r>
              <w:t>&lt;login&gt;</w:t>
            </w:r>
          </w:p>
        </w:tc>
      </w:tr>
      <w:tr w:rsidR="00F55FC2" w14:paraId="731BBEDD" w14:textId="77777777">
        <w:trPr>
          <w:cantSplit/>
        </w:trPr>
        <w:tc>
          <w:tcPr>
            <w:tcW w:w="1984" w:type="dxa"/>
          </w:tcPr>
          <w:p w14:paraId="66B9B8E1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répertoire de travail</w:t>
            </w:r>
          </w:p>
        </w:tc>
        <w:tc>
          <w:tcPr>
            <w:tcW w:w="7372" w:type="dxa"/>
          </w:tcPr>
          <w:p w14:paraId="7DF6760D" w14:textId="77777777" w:rsidR="00F55FC2" w:rsidRDefault="00F55FC2">
            <w:pPr>
              <w:pStyle w:val="Retraitnormal"/>
              <w:widowControl w:val="0"/>
              <w:ind w:left="0"/>
            </w:pPr>
            <w:r>
              <w:t>&lt;répertoire de travail&gt;</w:t>
            </w:r>
          </w:p>
        </w:tc>
      </w:tr>
      <w:tr w:rsidR="00F55FC2" w14:paraId="6200AB03" w14:textId="77777777">
        <w:trPr>
          <w:cantSplit/>
        </w:trPr>
        <w:tc>
          <w:tcPr>
            <w:tcW w:w="1984" w:type="dxa"/>
          </w:tcPr>
          <w:p w14:paraId="0A762517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lancement</w:t>
            </w:r>
          </w:p>
        </w:tc>
        <w:tc>
          <w:tcPr>
            <w:tcW w:w="7372" w:type="dxa"/>
          </w:tcPr>
          <w:p w14:paraId="7179A01F" w14:textId="77777777" w:rsidR="00F55FC2" w:rsidRDefault="00F55FC2">
            <w:pPr>
              <w:pStyle w:val="Retraitnormal"/>
              <w:widowControl w:val="0"/>
              <w:ind w:left="0"/>
            </w:pPr>
            <w:r>
              <w:t>&lt;lancement&gt;</w:t>
            </w:r>
          </w:p>
        </w:tc>
      </w:tr>
      <w:tr w:rsidR="00F55FC2" w14:paraId="7FDD4B20" w14:textId="77777777">
        <w:trPr>
          <w:cantSplit/>
        </w:trPr>
        <w:tc>
          <w:tcPr>
            <w:tcW w:w="1984" w:type="dxa"/>
          </w:tcPr>
          <w:p w14:paraId="4EAD85B4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entrée</w:t>
            </w:r>
          </w:p>
        </w:tc>
        <w:tc>
          <w:tcPr>
            <w:tcW w:w="7372" w:type="dxa"/>
          </w:tcPr>
          <w:p w14:paraId="71EF2EA4" w14:textId="77777777" w:rsidR="00F55FC2" w:rsidRDefault="00F55FC2">
            <w:pPr>
              <w:pStyle w:val="Retraitnormal"/>
              <w:widowControl w:val="0"/>
              <w:ind w:left="0"/>
            </w:pPr>
            <w:r>
              <w:t>&lt;entrée&gt;</w:t>
            </w:r>
          </w:p>
        </w:tc>
      </w:tr>
      <w:tr w:rsidR="00F55FC2" w14:paraId="10A2D9EC" w14:textId="77777777">
        <w:trPr>
          <w:cantSplit/>
        </w:trPr>
        <w:tc>
          <w:tcPr>
            <w:tcW w:w="1984" w:type="dxa"/>
          </w:tcPr>
          <w:p w14:paraId="67980D13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sortie</w:t>
            </w:r>
          </w:p>
        </w:tc>
        <w:tc>
          <w:tcPr>
            <w:tcW w:w="7372" w:type="dxa"/>
          </w:tcPr>
          <w:p w14:paraId="4F3A74E2" w14:textId="77777777" w:rsidR="00F55FC2" w:rsidRDefault="00F55FC2">
            <w:pPr>
              <w:pStyle w:val="Retraitnormal"/>
              <w:widowControl w:val="0"/>
              <w:ind w:left="0"/>
            </w:pPr>
            <w:r>
              <w:t>&lt;sortie&gt;</w:t>
            </w:r>
          </w:p>
        </w:tc>
      </w:tr>
      <w:tr w:rsidR="00F55FC2" w14:paraId="1FC659D6" w14:textId="77777777">
        <w:trPr>
          <w:cantSplit/>
        </w:trPr>
        <w:tc>
          <w:tcPr>
            <w:tcW w:w="1984" w:type="dxa"/>
          </w:tcPr>
          <w:p w14:paraId="528EE1B7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temporaire</w:t>
            </w:r>
          </w:p>
        </w:tc>
        <w:tc>
          <w:tcPr>
            <w:tcW w:w="7372" w:type="dxa"/>
          </w:tcPr>
          <w:p w14:paraId="4E75FF0C" w14:textId="77777777" w:rsidR="00F55FC2" w:rsidRDefault="00F55FC2">
            <w:pPr>
              <w:pStyle w:val="Retraitnormal"/>
              <w:widowControl w:val="0"/>
              <w:ind w:left="0"/>
            </w:pPr>
            <w:r>
              <w:t>&lt;volume temporaire maximum&gt;</w:t>
            </w:r>
          </w:p>
        </w:tc>
      </w:tr>
      <w:tr w:rsidR="00F55FC2" w14:paraId="73730E9C" w14:textId="77777777">
        <w:trPr>
          <w:cantSplit/>
        </w:trPr>
        <w:tc>
          <w:tcPr>
            <w:tcW w:w="1984" w:type="dxa"/>
          </w:tcPr>
          <w:p w14:paraId="17711E7E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durée</w:t>
            </w:r>
          </w:p>
        </w:tc>
        <w:tc>
          <w:tcPr>
            <w:tcW w:w="7372" w:type="dxa"/>
          </w:tcPr>
          <w:p w14:paraId="69AB80A4" w14:textId="77777777" w:rsidR="00F55FC2" w:rsidRDefault="00F55FC2">
            <w:pPr>
              <w:pStyle w:val="Retraitnormal"/>
              <w:widowControl w:val="0"/>
              <w:ind w:left="0"/>
            </w:pPr>
            <w:r>
              <w:t>&lt;durée&gt;</w:t>
            </w:r>
          </w:p>
        </w:tc>
      </w:tr>
      <w:tr w:rsidR="00F55FC2" w14:paraId="492A2063" w14:textId="77777777">
        <w:trPr>
          <w:cantSplit/>
        </w:trPr>
        <w:tc>
          <w:tcPr>
            <w:tcW w:w="1984" w:type="dxa"/>
          </w:tcPr>
          <w:p w14:paraId="20045A41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codes de retour</w:t>
            </w:r>
          </w:p>
        </w:tc>
        <w:tc>
          <w:tcPr>
            <w:tcW w:w="7372" w:type="dxa"/>
          </w:tcPr>
          <w:p w14:paraId="62073286" w14:textId="77777777" w:rsidR="00F55FC2" w:rsidRDefault="00F55FC2">
            <w:pPr>
              <w:pStyle w:val="Retraitnormal"/>
              <w:widowControl w:val="0"/>
              <w:ind w:left="0"/>
            </w:pPr>
            <w:r>
              <w:t>&lt;codes de retour&gt;</w:t>
            </w:r>
          </w:p>
        </w:tc>
      </w:tr>
      <w:tr w:rsidR="00F55FC2" w14:paraId="731383A3" w14:textId="77777777">
        <w:trPr>
          <w:cantSplit/>
        </w:trPr>
        <w:tc>
          <w:tcPr>
            <w:tcW w:w="1984" w:type="dxa"/>
          </w:tcPr>
          <w:p w14:paraId="70294A68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traces</w:t>
            </w:r>
          </w:p>
        </w:tc>
        <w:tc>
          <w:tcPr>
            <w:tcW w:w="7372" w:type="dxa"/>
          </w:tcPr>
          <w:p w14:paraId="7B186CD1" w14:textId="77777777" w:rsidR="00F55FC2" w:rsidRDefault="00F55FC2">
            <w:pPr>
              <w:pStyle w:val="Retraitnormal"/>
              <w:widowControl w:val="0"/>
              <w:ind w:left="0"/>
            </w:pPr>
            <w:r>
              <w:t>&lt;traces&gt;</w:t>
            </w:r>
          </w:p>
        </w:tc>
      </w:tr>
      <w:tr w:rsidR="00F55FC2" w14:paraId="2E59379F" w14:textId="77777777">
        <w:trPr>
          <w:cantSplit/>
        </w:trPr>
        <w:tc>
          <w:tcPr>
            <w:tcW w:w="1984" w:type="dxa"/>
          </w:tcPr>
          <w:p w14:paraId="4EADEBD7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contrôle</w:t>
            </w:r>
          </w:p>
        </w:tc>
        <w:tc>
          <w:tcPr>
            <w:tcW w:w="7372" w:type="dxa"/>
          </w:tcPr>
          <w:p w14:paraId="013D790A" w14:textId="77777777" w:rsidR="00F55FC2" w:rsidRDefault="00F55FC2">
            <w:pPr>
              <w:pStyle w:val="Retraitnormal"/>
              <w:widowControl w:val="0"/>
              <w:ind w:left="0"/>
            </w:pPr>
            <w:r>
              <w:t>&lt;contrôle&gt;</w:t>
            </w:r>
          </w:p>
        </w:tc>
      </w:tr>
      <w:tr w:rsidR="00F55FC2" w14:paraId="70C2FA44" w14:textId="77777777">
        <w:trPr>
          <w:cantSplit/>
        </w:trPr>
        <w:tc>
          <w:tcPr>
            <w:tcW w:w="1984" w:type="dxa"/>
          </w:tcPr>
          <w:p w14:paraId="2FB79113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reprise</w:t>
            </w:r>
          </w:p>
        </w:tc>
        <w:tc>
          <w:tcPr>
            <w:tcW w:w="7372" w:type="dxa"/>
          </w:tcPr>
          <w:p w14:paraId="304561BA" w14:textId="77777777" w:rsidR="00F55FC2" w:rsidRDefault="00F55FC2">
            <w:pPr>
              <w:pStyle w:val="Retraitnormal"/>
              <w:widowControl w:val="0"/>
              <w:ind w:left="0"/>
            </w:pPr>
            <w:r>
              <w:t>&lt;reprise&gt;</w:t>
            </w:r>
          </w:p>
        </w:tc>
      </w:tr>
      <w:tr w:rsidR="00F55FC2" w14:paraId="48E4A608" w14:textId="77777777">
        <w:trPr>
          <w:cantSplit/>
        </w:trPr>
        <w:tc>
          <w:tcPr>
            <w:tcW w:w="1984" w:type="dxa"/>
          </w:tcPr>
          <w:p w14:paraId="0307F529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remarque</w:t>
            </w:r>
          </w:p>
        </w:tc>
        <w:tc>
          <w:tcPr>
            <w:tcW w:w="7372" w:type="dxa"/>
          </w:tcPr>
          <w:p w14:paraId="6354D7B8" w14:textId="77777777" w:rsidR="00F55FC2" w:rsidRDefault="00F55FC2">
            <w:pPr>
              <w:pStyle w:val="Retraitnormal"/>
              <w:widowControl w:val="0"/>
              <w:ind w:left="0"/>
            </w:pPr>
            <w:r>
              <w:t>&lt;remarque&gt;</w:t>
            </w:r>
          </w:p>
        </w:tc>
      </w:tr>
    </w:tbl>
    <w:p w14:paraId="06C258E0" w14:textId="77777777" w:rsidR="00F55FC2" w:rsidRDefault="00F55FC2">
      <w:pPr>
        <w:pStyle w:val="Titre2"/>
        <w:keepNext w:val="0"/>
        <w:keepLines w:val="0"/>
        <w:widowControl w:val="0"/>
      </w:pPr>
      <w:bookmarkStart w:id="59" w:name="_Toc373218869"/>
      <w:bookmarkStart w:id="60" w:name="_Toc373651348"/>
      <w:bookmarkStart w:id="61" w:name="_Toc373651740"/>
      <w:bookmarkStart w:id="62" w:name="_Toc440617797"/>
      <w:r>
        <w:t>Contrôle technique</w:t>
      </w:r>
      <w:bookmarkEnd w:id="59"/>
      <w:bookmarkEnd w:id="60"/>
      <w:bookmarkEnd w:id="61"/>
      <w:bookmarkEnd w:id="62"/>
    </w:p>
    <w:tbl>
      <w:tblPr>
        <w:tblW w:w="0" w:type="auto"/>
        <w:tblInd w:w="9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7372"/>
      </w:tblGrid>
      <w:tr w:rsidR="00F55FC2" w14:paraId="3BD76443" w14:textId="77777777" w:rsidTr="00D3621C">
        <w:trPr>
          <w:cantSplit/>
        </w:trPr>
        <w:tc>
          <w:tcPr>
            <w:tcW w:w="1984" w:type="dxa"/>
            <w:shd w:val="clear" w:color="auto" w:fill="D9D9D9"/>
          </w:tcPr>
          <w:p w14:paraId="68D8464A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action de contrôle</w:t>
            </w:r>
          </w:p>
        </w:tc>
        <w:tc>
          <w:tcPr>
            <w:tcW w:w="7372" w:type="dxa"/>
            <w:shd w:val="clear" w:color="auto" w:fill="D9D9D9"/>
          </w:tcPr>
          <w:p w14:paraId="4C0D7892" w14:textId="77777777" w:rsidR="00F55FC2" w:rsidRDefault="00F55FC2">
            <w:pPr>
              <w:pStyle w:val="Retraitnormal"/>
              <w:widowControl w:val="0"/>
              <w:ind w:left="0"/>
            </w:pPr>
            <w:r>
              <w:t>&lt;action de contrôle&gt;</w:t>
            </w:r>
          </w:p>
        </w:tc>
      </w:tr>
      <w:tr w:rsidR="00F55FC2" w14:paraId="12BD510A" w14:textId="77777777">
        <w:trPr>
          <w:cantSplit/>
        </w:trPr>
        <w:tc>
          <w:tcPr>
            <w:tcW w:w="1984" w:type="dxa"/>
          </w:tcPr>
          <w:p w14:paraId="512E3568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7372" w:type="dxa"/>
          </w:tcPr>
          <w:p w14:paraId="74C3B32A" w14:textId="77777777" w:rsidR="00F55FC2" w:rsidRDefault="00F55FC2">
            <w:pPr>
              <w:pStyle w:val="Retraitnormal"/>
              <w:widowControl w:val="0"/>
              <w:ind w:left="0"/>
            </w:pPr>
            <w:r>
              <w:t>&lt;description&gt;</w:t>
            </w:r>
          </w:p>
        </w:tc>
      </w:tr>
      <w:tr w:rsidR="00F55FC2" w14:paraId="5CE4140D" w14:textId="77777777">
        <w:trPr>
          <w:cantSplit/>
        </w:trPr>
        <w:tc>
          <w:tcPr>
            <w:tcW w:w="1984" w:type="dxa"/>
          </w:tcPr>
          <w:p w14:paraId="03DAAD00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login</w:t>
            </w:r>
          </w:p>
        </w:tc>
        <w:tc>
          <w:tcPr>
            <w:tcW w:w="7372" w:type="dxa"/>
          </w:tcPr>
          <w:p w14:paraId="772B8D99" w14:textId="77777777" w:rsidR="00F55FC2" w:rsidRDefault="00F55FC2">
            <w:pPr>
              <w:pStyle w:val="Retraitnormal"/>
              <w:widowControl w:val="0"/>
              <w:ind w:left="0"/>
            </w:pPr>
            <w:r>
              <w:t>&lt;login&gt;</w:t>
            </w:r>
          </w:p>
        </w:tc>
      </w:tr>
      <w:tr w:rsidR="00F55FC2" w14:paraId="7E5A1CB9" w14:textId="77777777">
        <w:trPr>
          <w:cantSplit/>
        </w:trPr>
        <w:tc>
          <w:tcPr>
            <w:tcW w:w="1984" w:type="dxa"/>
          </w:tcPr>
          <w:p w14:paraId="34E21F19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répertoire de travail</w:t>
            </w:r>
          </w:p>
        </w:tc>
        <w:tc>
          <w:tcPr>
            <w:tcW w:w="7372" w:type="dxa"/>
          </w:tcPr>
          <w:p w14:paraId="61CFDCE5" w14:textId="77777777" w:rsidR="00F55FC2" w:rsidRDefault="00F55FC2">
            <w:pPr>
              <w:pStyle w:val="Retraitnormal"/>
              <w:widowControl w:val="0"/>
              <w:ind w:left="0"/>
            </w:pPr>
            <w:r>
              <w:t>&lt;répertoire de travail&gt;</w:t>
            </w:r>
          </w:p>
        </w:tc>
      </w:tr>
      <w:tr w:rsidR="00F55FC2" w14:paraId="06337DE9" w14:textId="77777777">
        <w:trPr>
          <w:cantSplit/>
        </w:trPr>
        <w:tc>
          <w:tcPr>
            <w:tcW w:w="1984" w:type="dxa"/>
          </w:tcPr>
          <w:p w14:paraId="620CD5BF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lancement</w:t>
            </w:r>
          </w:p>
        </w:tc>
        <w:tc>
          <w:tcPr>
            <w:tcW w:w="7372" w:type="dxa"/>
          </w:tcPr>
          <w:p w14:paraId="2170F9FF" w14:textId="77777777" w:rsidR="00F55FC2" w:rsidRDefault="00F55FC2">
            <w:pPr>
              <w:pStyle w:val="Retraitnormal"/>
              <w:widowControl w:val="0"/>
              <w:ind w:left="0"/>
            </w:pPr>
            <w:r>
              <w:t>&lt;lancement&gt;</w:t>
            </w:r>
          </w:p>
        </w:tc>
      </w:tr>
      <w:tr w:rsidR="00F55FC2" w14:paraId="23E88282" w14:textId="77777777">
        <w:trPr>
          <w:cantSplit/>
        </w:trPr>
        <w:tc>
          <w:tcPr>
            <w:tcW w:w="1984" w:type="dxa"/>
          </w:tcPr>
          <w:p w14:paraId="0072180F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résultat</w:t>
            </w:r>
          </w:p>
        </w:tc>
        <w:tc>
          <w:tcPr>
            <w:tcW w:w="7372" w:type="dxa"/>
          </w:tcPr>
          <w:p w14:paraId="3411A4B5" w14:textId="77777777" w:rsidR="00F55FC2" w:rsidRDefault="00F55FC2">
            <w:pPr>
              <w:pStyle w:val="Retraitnormal"/>
              <w:widowControl w:val="0"/>
              <w:ind w:left="0"/>
            </w:pPr>
            <w:r>
              <w:t>&lt;résultat&gt;</w:t>
            </w:r>
          </w:p>
        </w:tc>
      </w:tr>
      <w:tr w:rsidR="00F55FC2" w14:paraId="43B8DFC7" w14:textId="77777777">
        <w:trPr>
          <w:cantSplit/>
        </w:trPr>
        <w:tc>
          <w:tcPr>
            <w:tcW w:w="1984" w:type="dxa"/>
          </w:tcPr>
          <w:p w14:paraId="29E37089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reprise</w:t>
            </w:r>
          </w:p>
        </w:tc>
        <w:tc>
          <w:tcPr>
            <w:tcW w:w="7372" w:type="dxa"/>
          </w:tcPr>
          <w:p w14:paraId="1560F58D" w14:textId="77777777" w:rsidR="00F55FC2" w:rsidRDefault="00F55FC2">
            <w:pPr>
              <w:pStyle w:val="Retraitnormal"/>
              <w:widowControl w:val="0"/>
              <w:ind w:left="0"/>
            </w:pPr>
            <w:r>
              <w:t>&lt;reprise&gt;</w:t>
            </w:r>
          </w:p>
        </w:tc>
      </w:tr>
      <w:tr w:rsidR="00F55FC2" w14:paraId="11DFD34F" w14:textId="77777777">
        <w:trPr>
          <w:cantSplit/>
        </w:trPr>
        <w:tc>
          <w:tcPr>
            <w:tcW w:w="1984" w:type="dxa"/>
          </w:tcPr>
          <w:p w14:paraId="266DA44F" w14:textId="77777777" w:rsidR="00F55FC2" w:rsidRDefault="00F55FC2">
            <w:pPr>
              <w:pStyle w:val="Retraitnormal"/>
              <w:widowControl w:val="0"/>
              <w:ind w:left="0"/>
              <w:rPr>
                <w:b/>
              </w:rPr>
            </w:pPr>
            <w:r>
              <w:rPr>
                <w:b/>
              </w:rPr>
              <w:t>remarque</w:t>
            </w:r>
          </w:p>
        </w:tc>
        <w:tc>
          <w:tcPr>
            <w:tcW w:w="7372" w:type="dxa"/>
          </w:tcPr>
          <w:p w14:paraId="57451FBF" w14:textId="77777777" w:rsidR="00F55FC2" w:rsidRDefault="00F55FC2">
            <w:pPr>
              <w:pStyle w:val="Retraitnormal"/>
              <w:widowControl w:val="0"/>
              <w:ind w:left="0"/>
            </w:pPr>
            <w:r>
              <w:t>&lt;remarque&gt;</w:t>
            </w:r>
          </w:p>
        </w:tc>
      </w:tr>
    </w:tbl>
    <w:p w14:paraId="52BA26E9" w14:textId="77777777" w:rsidR="00F55FC2" w:rsidRDefault="004978F8" w:rsidP="00157CAD">
      <w:pPr>
        <w:pStyle w:val="Titre2"/>
        <w:keepNext w:val="0"/>
        <w:keepLines w:val="0"/>
        <w:widowControl w:val="0"/>
      </w:pPr>
      <w:r>
        <w:t xml:space="preserve"> </w:t>
      </w:r>
      <w:bookmarkStart w:id="63" w:name="_Toc440617798"/>
      <w:r w:rsidR="00F55FC2">
        <w:t>Annexes</w:t>
      </w:r>
      <w:bookmarkEnd w:id="63"/>
    </w:p>
    <w:sectPr w:rsidR="00F55FC2" w:rsidSect="00B65E20">
      <w:headerReference w:type="default" r:id="rId11"/>
      <w:footerReference w:type="default" r:id="rId12"/>
      <w:headerReference w:type="first" r:id="rId13"/>
      <w:pgSz w:w="11907" w:h="16840" w:code="9"/>
      <w:pgMar w:top="1701" w:right="851" w:bottom="1134" w:left="851" w:header="567" w:footer="567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B4B97B" w14:textId="77777777" w:rsidR="00F24ED9" w:rsidRDefault="00F24ED9">
      <w:r>
        <w:separator/>
      </w:r>
    </w:p>
  </w:endnote>
  <w:endnote w:type="continuationSeparator" w:id="0">
    <w:p w14:paraId="38826E81" w14:textId="77777777" w:rsidR="00F24ED9" w:rsidRDefault="00F2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690BAE" w14:textId="77777777" w:rsidR="00F55FC2" w:rsidRDefault="00F55FC2">
    <w:pPr>
      <w:pStyle w:val="Pieddepage"/>
      <w:pBdr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738EBD" w14:textId="77777777" w:rsidR="00F24ED9" w:rsidRDefault="00F24ED9">
      <w:r>
        <w:separator/>
      </w:r>
    </w:p>
  </w:footnote>
  <w:footnote w:type="continuationSeparator" w:id="0">
    <w:p w14:paraId="4A7B6DB3" w14:textId="77777777" w:rsidR="00F24ED9" w:rsidRDefault="00F24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984"/>
      <w:gridCol w:w="3686"/>
      <w:gridCol w:w="2551"/>
      <w:gridCol w:w="1134"/>
    </w:tblGrid>
    <w:tr w:rsidR="00F55FC2" w14:paraId="581AB41C" w14:textId="77777777">
      <w:tc>
        <w:tcPr>
          <w:tcW w:w="3047" w:type="dxa"/>
          <w:gridSpan w:val="2"/>
        </w:tcPr>
        <w:p w14:paraId="7695F2B8" w14:textId="17872A02" w:rsidR="00F55FC2" w:rsidRDefault="000538C9">
          <w:pPr>
            <w:pStyle w:val="En-tte"/>
            <w:spacing w:before="60"/>
            <w:ind w:left="57" w:right="57"/>
            <w:rPr>
              <w:b/>
            </w:rPr>
          </w:pPr>
          <w:r>
            <w:rPr>
              <w:b/>
              <w:i/>
              <w:noProof/>
              <w:sz w:val="24"/>
            </w:rPr>
            <w:drawing>
              <wp:inline distT="0" distB="0" distL="0" distR="0" wp14:anchorId="7CF92ED5" wp14:editId="70F58F4B">
                <wp:extent cx="1847850" cy="314325"/>
                <wp:effectExtent l="0" t="0" r="0" b="9525"/>
                <wp:docPr id="1" name="Image 1" descr="logoLaPoste2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LaPoste200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gridSpan w:val="3"/>
        </w:tcPr>
        <w:p w14:paraId="718D62F8" w14:textId="77777777" w:rsidR="00F55FC2" w:rsidRDefault="00F55FC2">
          <w:pPr>
            <w:pStyle w:val="En-tte"/>
            <w:spacing w:before="120"/>
            <w:ind w:left="57" w:right="57"/>
            <w:rPr>
              <w:b/>
              <w:sz w:val="36"/>
            </w:rPr>
          </w:pPr>
          <w:r>
            <w:rPr>
              <w:b/>
              <w:caps/>
              <w:sz w:val="36"/>
            </w:rPr>
            <w:t>&lt;application&gt;</w:t>
          </w:r>
        </w:p>
      </w:tc>
    </w:tr>
    <w:tr w:rsidR="00F55FC2" w14:paraId="004E1537" w14:textId="77777777">
      <w:tc>
        <w:tcPr>
          <w:tcW w:w="1063" w:type="dxa"/>
          <w:tcBorders>
            <w:bottom w:val="single" w:sz="6" w:space="0" w:color="auto"/>
            <w:right w:val="single" w:sz="6" w:space="0" w:color="auto"/>
          </w:tcBorders>
        </w:tcPr>
        <w:p w14:paraId="137C854B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Module</w:t>
          </w:r>
        </w:p>
      </w:tc>
      <w:tc>
        <w:tcPr>
          <w:tcW w:w="1984" w:type="dxa"/>
          <w:tcBorders>
            <w:left w:val="nil"/>
            <w:bottom w:val="single" w:sz="6" w:space="0" w:color="auto"/>
          </w:tcBorders>
        </w:tcPr>
        <w:p w14:paraId="2B125009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Version</w:t>
          </w:r>
        </w:p>
      </w:tc>
      <w:tc>
        <w:tcPr>
          <w:tcW w:w="3686" w:type="dxa"/>
          <w:tcBorders>
            <w:bottom w:val="single" w:sz="6" w:space="0" w:color="auto"/>
            <w:right w:val="single" w:sz="6" w:space="0" w:color="auto"/>
          </w:tcBorders>
        </w:tcPr>
        <w:p w14:paraId="78952F2D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Manuel d’installation sur machine UNIX</w:t>
          </w:r>
        </w:p>
      </w:tc>
      <w:tc>
        <w:tcPr>
          <w:tcW w:w="2551" w:type="dxa"/>
          <w:tcBorders>
            <w:left w:val="nil"/>
            <w:bottom w:val="single" w:sz="6" w:space="0" w:color="auto"/>
          </w:tcBorders>
        </w:tcPr>
        <w:p w14:paraId="0E3FBD3F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Date</w:t>
          </w:r>
        </w:p>
      </w:tc>
      <w:tc>
        <w:tcPr>
          <w:tcW w:w="1134" w:type="dxa"/>
          <w:tcBorders>
            <w:bottom w:val="single" w:sz="6" w:space="0" w:color="auto"/>
          </w:tcBorders>
        </w:tcPr>
        <w:p w14:paraId="3E4BE2F1" w14:textId="77777777" w:rsidR="00F55FC2" w:rsidRDefault="00F55FC2">
          <w:pPr>
            <w:pStyle w:val="En-tte"/>
            <w:ind w:left="57" w:right="57"/>
            <w:jc w:val="center"/>
            <w:rPr>
              <w:b/>
            </w:rPr>
          </w:pPr>
          <w:r>
            <w:t>Page</w:t>
          </w:r>
        </w:p>
      </w:tc>
    </w:tr>
    <w:tr w:rsidR="00F55FC2" w14:paraId="58E680D2" w14:textId="77777777">
      <w:tc>
        <w:tcPr>
          <w:tcW w:w="1063" w:type="dxa"/>
          <w:tcBorders>
            <w:top w:val="nil"/>
            <w:right w:val="single" w:sz="6" w:space="0" w:color="auto"/>
          </w:tcBorders>
        </w:tcPr>
        <w:p w14:paraId="4E909467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&lt;ccxtm&gt;</w:t>
          </w:r>
        </w:p>
      </w:tc>
      <w:tc>
        <w:tcPr>
          <w:tcW w:w="1984" w:type="dxa"/>
          <w:tcBorders>
            <w:top w:val="nil"/>
            <w:left w:val="nil"/>
          </w:tcBorders>
        </w:tcPr>
        <w:p w14:paraId="1B9A20D1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&lt;xx_yy_zz&gt;</w:t>
          </w:r>
        </w:p>
      </w:tc>
      <w:tc>
        <w:tcPr>
          <w:tcW w:w="3686" w:type="dxa"/>
          <w:tcBorders>
            <w:top w:val="nil"/>
            <w:right w:val="single" w:sz="6" w:space="0" w:color="auto"/>
          </w:tcBorders>
        </w:tcPr>
        <w:p w14:paraId="02E9BB49" w14:textId="5043EC23" w:rsidR="00F55FC2" w:rsidRDefault="006D294F">
          <w:pPr>
            <w:pStyle w:val="En-tte"/>
            <w:ind w:left="57" w:right="57"/>
            <w:rPr>
              <w:b/>
            </w:rPr>
          </w:pPr>
          <w:r w:rsidRPr="006D294F">
            <w:t>MEP_INS_[ccx]_[a.b]_[m]</w:t>
          </w:r>
        </w:p>
      </w:tc>
      <w:tc>
        <w:tcPr>
          <w:tcW w:w="2551" w:type="dxa"/>
          <w:tcBorders>
            <w:top w:val="nil"/>
            <w:left w:val="nil"/>
          </w:tcBorders>
        </w:tcPr>
        <w:p w14:paraId="5BC28C53" w14:textId="77777777" w:rsidR="00F55FC2" w:rsidRDefault="00F55FC2">
          <w:pPr>
            <w:pStyle w:val="En-tte"/>
            <w:ind w:left="57" w:right="57"/>
            <w:rPr>
              <w:b/>
            </w:rPr>
          </w:pPr>
          <w:r>
            <w:t>&lt;date&gt;</w:t>
          </w:r>
        </w:p>
      </w:tc>
      <w:tc>
        <w:tcPr>
          <w:tcW w:w="1134" w:type="dxa"/>
          <w:tcBorders>
            <w:top w:val="nil"/>
          </w:tcBorders>
        </w:tcPr>
        <w:p w14:paraId="518E3DD2" w14:textId="77777777" w:rsidR="00F55FC2" w:rsidRDefault="00F55FC2">
          <w:pPr>
            <w:pStyle w:val="En-tte"/>
            <w:ind w:left="57" w:right="57"/>
            <w:jc w:val="center"/>
            <w:rPr>
              <w:b/>
            </w:rPr>
          </w:pPr>
          <w:r>
            <w:rPr>
              <w:rStyle w:val="Numrodepage"/>
            </w:rPr>
            <w:fldChar w:fldCharType="begin"/>
          </w:r>
          <w:r>
            <w:rPr>
              <w:rStyle w:val="Numrodepage"/>
            </w:rPr>
            <w:instrText xml:space="preserve"> PAGE </w:instrText>
          </w:r>
          <w:r>
            <w:rPr>
              <w:rStyle w:val="Numrodepage"/>
            </w:rPr>
            <w:fldChar w:fldCharType="separate"/>
          </w:r>
          <w:r w:rsidR="006D294F">
            <w:rPr>
              <w:rStyle w:val="Numrodepage"/>
              <w:noProof/>
            </w:rPr>
            <w:t>3</w:t>
          </w:r>
          <w:r>
            <w:rPr>
              <w:rStyle w:val="Numrodepage"/>
            </w:rPr>
            <w:fldChar w:fldCharType="end"/>
          </w:r>
          <w:r>
            <w:rPr>
              <w:rStyle w:val="Numrodepage"/>
            </w:rPr>
            <w:t>/</w:t>
          </w:r>
          <w:r>
            <w:rPr>
              <w:rStyle w:val="Numrodepage"/>
            </w:rPr>
            <w:fldChar w:fldCharType="begin"/>
          </w:r>
          <w:r>
            <w:rPr>
              <w:rStyle w:val="Numrodepage"/>
            </w:rPr>
            <w:instrText xml:space="preserve"> NUMPAGES  \* MERGEFORMAT </w:instrText>
          </w:r>
          <w:r>
            <w:rPr>
              <w:rStyle w:val="Numrodepage"/>
            </w:rPr>
            <w:fldChar w:fldCharType="separate"/>
          </w:r>
          <w:r w:rsidR="006D294F">
            <w:rPr>
              <w:rStyle w:val="Numrodepage"/>
              <w:noProof/>
            </w:rPr>
            <w:t>9</w:t>
          </w:r>
          <w:r>
            <w:rPr>
              <w:rStyle w:val="Numrodepage"/>
            </w:rPr>
            <w:fldChar w:fldCharType="end"/>
          </w:r>
        </w:p>
      </w:tc>
    </w:tr>
  </w:tbl>
  <w:p w14:paraId="1DE8E8D5" w14:textId="77777777" w:rsidR="00F55FC2" w:rsidRDefault="00F55FC2">
    <w:pPr>
      <w:pStyle w:val="Pieddepage"/>
    </w:pPr>
  </w:p>
  <w:p w14:paraId="0B39067A" w14:textId="77777777" w:rsidR="00F55FC2" w:rsidRDefault="00F55FC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35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46"/>
    </w:tblGrid>
    <w:tr w:rsidR="00F55FC2" w14:paraId="347EF88B" w14:textId="77777777" w:rsidTr="003458ED"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14:paraId="6CADEA5B" w14:textId="1403CF90" w:rsidR="003458ED" w:rsidRDefault="000538C9">
          <w:pPr>
            <w:spacing w:before="120" w:after="120"/>
            <w:rPr>
              <w:b/>
              <w:i/>
              <w:sz w:val="24"/>
            </w:rPr>
          </w:pPr>
          <w:r>
            <w:rPr>
              <w:b/>
              <w:i/>
              <w:noProof/>
              <w:sz w:val="24"/>
            </w:rPr>
            <w:drawing>
              <wp:inline distT="0" distB="0" distL="0" distR="0" wp14:anchorId="7E86AADE" wp14:editId="624BE101">
                <wp:extent cx="1905000" cy="323850"/>
                <wp:effectExtent l="0" t="0" r="0" b="0"/>
                <wp:docPr id="2" name="Image 2" descr="logoLaPoste2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LaPoste200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048C15" w14:textId="77777777" w:rsidR="00F55FC2" w:rsidRDefault="00F55FC2">
          <w:pPr>
            <w:spacing w:before="120" w:after="120"/>
            <w:rPr>
              <w:b/>
              <w:i/>
              <w:sz w:val="24"/>
            </w:rPr>
          </w:pPr>
          <w:r>
            <w:rPr>
              <w:b/>
              <w:i/>
              <w:sz w:val="24"/>
            </w:rPr>
            <w:t>&lt;MOE&gt;</w:t>
          </w:r>
        </w:p>
      </w:tc>
    </w:tr>
  </w:tbl>
  <w:p w14:paraId="0611AA17" w14:textId="77777777" w:rsidR="00F55FC2" w:rsidRDefault="00F55FC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8D64A496"/>
    <w:lvl w:ilvl="0">
      <w:start w:val="1"/>
      <w:numFmt w:val="decimal"/>
      <w:pStyle w:val="Titre1"/>
      <w:lvlText w:val="%1."/>
      <w:legacy w:legacy="1" w:legacySpace="144" w:legacyIndent="0"/>
      <w:lvlJc w:val="left"/>
    </w:lvl>
    <w:lvl w:ilvl="1">
      <w:start w:val="1"/>
      <w:numFmt w:val="decimal"/>
      <w:pStyle w:val="Titre2"/>
      <w:lvlText w:val="%1.%2"/>
      <w:legacy w:legacy="1" w:legacySpace="144" w:legacyIndent="0"/>
      <w:lvlJc w:val="left"/>
    </w:lvl>
    <w:lvl w:ilvl="2">
      <w:start w:val="1"/>
      <w:numFmt w:val="decimal"/>
      <w:pStyle w:val="Titre3"/>
      <w:lvlText w:val="%1.%2.%3"/>
      <w:legacy w:legacy="1" w:legacySpace="144" w:legacyIndent="0"/>
      <w:lvlJc w:val="left"/>
    </w:lvl>
    <w:lvl w:ilvl="3">
      <w:start w:val="1"/>
      <w:numFmt w:val="decimal"/>
      <w:pStyle w:val="Titre4"/>
      <w:lvlText w:val="%1.%2.%3.%4"/>
      <w:legacy w:legacy="1" w:legacySpace="144" w:legacyIndent="0"/>
      <w:lvlJc w:val="left"/>
    </w:lvl>
    <w:lvl w:ilvl="4">
      <w:start w:val="1"/>
      <w:numFmt w:val="decimal"/>
      <w:pStyle w:val="Titre5"/>
      <w:lvlText w:val="%1.%2.%3.%4.%5"/>
      <w:legacy w:legacy="1" w:legacySpace="144" w:legacyIndent="0"/>
      <w:lvlJc w:val="left"/>
    </w:lvl>
    <w:lvl w:ilvl="5">
      <w:start w:val="1"/>
      <w:numFmt w:val="decimal"/>
      <w:pStyle w:val="Titre6"/>
      <w:lvlText w:val="%1.%2.%3.%4.%5.%6"/>
      <w:legacy w:legacy="1" w:legacySpace="144" w:legacyIndent="0"/>
      <w:lvlJc w:val="left"/>
    </w:lvl>
    <w:lvl w:ilvl="6">
      <w:start w:val="1"/>
      <w:numFmt w:val="decimal"/>
      <w:pStyle w:val="Titre7"/>
      <w:lvlText w:val="%1.%2.%3.%4.%5.%6.%7"/>
      <w:legacy w:legacy="1" w:legacySpace="144" w:legacyIndent="0"/>
      <w:lvlJc w:val="left"/>
    </w:lvl>
    <w:lvl w:ilvl="7">
      <w:start w:val="1"/>
      <w:numFmt w:val="decimal"/>
      <w:pStyle w:val="Titre8"/>
      <w:lvlText w:val="%1.%2.%3.%4.%5.%6.%7.%8"/>
      <w:legacy w:legacy="1" w:legacySpace="144" w:legacyIndent="0"/>
      <w:lvlJc w:val="left"/>
    </w:lvl>
    <w:lvl w:ilvl="8">
      <w:start w:val="1"/>
      <w:numFmt w:val="decimal"/>
      <w:pStyle w:val="Titre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F5B4B3F"/>
    <w:multiLevelType w:val="hybridMultilevel"/>
    <w:tmpl w:val="4CA0EBD4"/>
    <w:lvl w:ilvl="0" w:tplc="7500F1C2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460809"/>
    <w:multiLevelType w:val="multilevel"/>
    <w:tmpl w:val="63F66C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4EA5292"/>
    <w:multiLevelType w:val="singleLevel"/>
    <w:tmpl w:val="AA9CBE8E"/>
    <w:lvl w:ilvl="0">
      <w:start w:val="1"/>
      <w:numFmt w:val="bullet"/>
      <w:pStyle w:val="Enumration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95D"/>
    <w:rsid w:val="00032D02"/>
    <w:rsid w:val="0003358C"/>
    <w:rsid w:val="000538C9"/>
    <w:rsid w:val="00095242"/>
    <w:rsid w:val="000975A8"/>
    <w:rsid w:val="000C3041"/>
    <w:rsid w:val="000E1CC9"/>
    <w:rsid w:val="00126993"/>
    <w:rsid w:val="00133500"/>
    <w:rsid w:val="00140A6B"/>
    <w:rsid w:val="00157CAD"/>
    <w:rsid w:val="0018154A"/>
    <w:rsid w:val="001D44B8"/>
    <w:rsid w:val="001F3C45"/>
    <w:rsid w:val="00225384"/>
    <w:rsid w:val="0023438B"/>
    <w:rsid w:val="00237EB3"/>
    <w:rsid w:val="0025506A"/>
    <w:rsid w:val="002B00F5"/>
    <w:rsid w:val="002D0B23"/>
    <w:rsid w:val="002D3E76"/>
    <w:rsid w:val="002E4060"/>
    <w:rsid w:val="00326791"/>
    <w:rsid w:val="003458ED"/>
    <w:rsid w:val="00365648"/>
    <w:rsid w:val="003E5121"/>
    <w:rsid w:val="003E6D86"/>
    <w:rsid w:val="00430882"/>
    <w:rsid w:val="00461A9F"/>
    <w:rsid w:val="00487360"/>
    <w:rsid w:val="004978F8"/>
    <w:rsid w:val="0051167C"/>
    <w:rsid w:val="00536A1B"/>
    <w:rsid w:val="005D54CC"/>
    <w:rsid w:val="006A02AB"/>
    <w:rsid w:val="006A5BEB"/>
    <w:rsid w:val="006D294F"/>
    <w:rsid w:val="00700F12"/>
    <w:rsid w:val="00733F31"/>
    <w:rsid w:val="0074761C"/>
    <w:rsid w:val="00765F6E"/>
    <w:rsid w:val="008173E7"/>
    <w:rsid w:val="0082344A"/>
    <w:rsid w:val="00854F1A"/>
    <w:rsid w:val="00855549"/>
    <w:rsid w:val="008A51BA"/>
    <w:rsid w:val="0092414C"/>
    <w:rsid w:val="009405A3"/>
    <w:rsid w:val="00970AA9"/>
    <w:rsid w:val="009F0FDA"/>
    <w:rsid w:val="00A27208"/>
    <w:rsid w:val="00A45FE1"/>
    <w:rsid w:val="00A60BAF"/>
    <w:rsid w:val="00A90469"/>
    <w:rsid w:val="00AE4610"/>
    <w:rsid w:val="00AE567D"/>
    <w:rsid w:val="00B0703C"/>
    <w:rsid w:val="00B65E20"/>
    <w:rsid w:val="00BB1238"/>
    <w:rsid w:val="00C03BB5"/>
    <w:rsid w:val="00C53D8C"/>
    <w:rsid w:val="00C842D6"/>
    <w:rsid w:val="00CD1446"/>
    <w:rsid w:val="00CE495D"/>
    <w:rsid w:val="00CF6405"/>
    <w:rsid w:val="00D01221"/>
    <w:rsid w:val="00D01D82"/>
    <w:rsid w:val="00D0253A"/>
    <w:rsid w:val="00D23606"/>
    <w:rsid w:val="00D3621C"/>
    <w:rsid w:val="00DE6A46"/>
    <w:rsid w:val="00DF32CD"/>
    <w:rsid w:val="00E25906"/>
    <w:rsid w:val="00F24ED9"/>
    <w:rsid w:val="00F441CA"/>
    <w:rsid w:val="00F55FC2"/>
    <w:rsid w:val="00F71D86"/>
    <w:rsid w:val="00FB23C9"/>
    <w:rsid w:val="00FB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41D963F"/>
  <w15:docId w15:val="{C423782E-2904-456F-B2B6-B81082DA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itre1">
    <w:name w:val="heading 1"/>
    <w:basedOn w:val="Normal"/>
    <w:next w:val="Retraitnormal"/>
    <w:qFormat/>
    <w:pPr>
      <w:pageBreakBefore/>
      <w:widowControl w:val="0"/>
      <w:numPr>
        <w:numId w:val="1"/>
      </w:numPr>
      <w:shd w:val="pct5" w:color="auto" w:fill="auto"/>
      <w:tabs>
        <w:tab w:val="right" w:leader="dot" w:pos="9639"/>
      </w:tabs>
      <w:spacing w:after="240"/>
      <w:outlineLvl w:val="0"/>
    </w:pPr>
    <w:rPr>
      <w:b/>
      <w:caps/>
      <w:sz w:val="28"/>
    </w:rPr>
  </w:style>
  <w:style w:type="paragraph" w:styleId="Titre2">
    <w:name w:val="heading 2"/>
    <w:basedOn w:val="Normal"/>
    <w:next w:val="Retraitnormal"/>
    <w:qFormat/>
    <w:pPr>
      <w:keepNext/>
      <w:keepLines/>
      <w:numPr>
        <w:ilvl w:val="1"/>
        <w:numId w:val="1"/>
      </w:numPr>
      <w:shd w:val="pct5" w:color="auto" w:fill="auto"/>
      <w:spacing w:before="480" w:after="240"/>
      <w:outlineLvl w:val="1"/>
    </w:pPr>
    <w:rPr>
      <w:b/>
      <w:caps/>
      <w:sz w:val="24"/>
    </w:rPr>
  </w:style>
  <w:style w:type="paragraph" w:styleId="Titre3">
    <w:name w:val="heading 3"/>
    <w:basedOn w:val="Normal"/>
    <w:next w:val="Retraitnormal"/>
    <w:qFormat/>
    <w:pPr>
      <w:keepNext/>
      <w:keepLines/>
      <w:numPr>
        <w:ilvl w:val="2"/>
        <w:numId w:val="1"/>
      </w:numPr>
      <w:shd w:val="pct5" w:color="auto" w:fill="auto"/>
      <w:spacing w:before="360" w:after="240"/>
      <w:ind w:left="567"/>
      <w:outlineLvl w:val="2"/>
    </w:pPr>
    <w:rPr>
      <w:b/>
      <w:smallCaps/>
      <w:sz w:val="24"/>
    </w:rPr>
  </w:style>
  <w:style w:type="paragraph" w:styleId="Titre4">
    <w:name w:val="heading 4"/>
    <w:basedOn w:val="Normal"/>
    <w:next w:val="Retraitnormal"/>
    <w:qFormat/>
    <w:pPr>
      <w:keepNext/>
      <w:keepLines/>
      <w:numPr>
        <w:ilvl w:val="3"/>
        <w:numId w:val="1"/>
      </w:numPr>
      <w:shd w:val="pct5" w:color="auto" w:fill="auto"/>
      <w:spacing w:before="240" w:after="240"/>
      <w:ind w:left="851"/>
      <w:outlineLvl w:val="3"/>
    </w:pPr>
    <w:rPr>
      <w:b/>
    </w:rPr>
  </w:style>
  <w:style w:type="paragraph" w:styleId="Titre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normal">
    <w:name w:val="Normal Indent"/>
    <w:basedOn w:val="Normal"/>
    <w:link w:val="RetraitnormalCar"/>
    <w:pPr>
      <w:ind w:left="851"/>
    </w:pPr>
  </w:style>
  <w:style w:type="paragraph" w:styleId="Pieddepage">
    <w:name w:val="footer"/>
    <w:basedOn w:val="Normal"/>
    <w:pPr>
      <w:pBdr>
        <w:between w:val="single" w:sz="6" w:space="1" w:color="auto"/>
      </w:pBdr>
      <w:tabs>
        <w:tab w:val="center" w:pos="4537"/>
        <w:tab w:val="right" w:pos="9072"/>
      </w:tabs>
    </w:pPr>
  </w:style>
  <w:style w:type="paragraph" w:styleId="TM1">
    <w:name w:val="toc 1"/>
    <w:basedOn w:val="Normal"/>
    <w:next w:val="Normal"/>
    <w:uiPriority w:val="39"/>
    <w:pPr>
      <w:tabs>
        <w:tab w:val="right" w:leader="dot" w:pos="10205"/>
      </w:tabs>
      <w:spacing w:before="120" w:after="120"/>
      <w:ind w:left="284" w:hanging="284"/>
    </w:pPr>
    <w:rPr>
      <w:b/>
      <w:caps/>
    </w:rPr>
  </w:style>
  <w:style w:type="paragraph" w:styleId="TM2">
    <w:name w:val="toc 2"/>
    <w:basedOn w:val="Normal"/>
    <w:next w:val="Normal"/>
    <w:uiPriority w:val="39"/>
    <w:pPr>
      <w:tabs>
        <w:tab w:val="right" w:leader="dot" w:pos="10205"/>
      </w:tabs>
      <w:ind w:left="567" w:hanging="283"/>
    </w:pPr>
    <w:rPr>
      <w:smallCaps/>
    </w:rPr>
  </w:style>
  <w:style w:type="paragraph" w:styleId="TM3">
    <w:name w:val="toc 3"/>
    <w:basedOn w:val="Normal"/>
    <w:next w:val="Normal"/>
    <w:semiHidden/>
    <w:pPr>
      <w:tabs>
        <w:tab w:val="right" w:leader="dot" w:pos="10205"/>
      </w:tabs>
      <w:ind w:left="851" w:hanging="284"/>
    </w:pPr>
  </w:style>
  <w:style w:type="paragraph" w:styleId="TM4">
    <w:name w:val="toc 4"/>
    <w:basedOn w:val="Normal"/>
    <w:next w:val="Normal"/>
    <w:semiHidden/>
    <w:pPr>
      <w:tabs>
        <w:tab w:val="right" w:leader="dot" w:pos="10205"/>
      </w:tabs>
      <w:ind w:left="1134" w:hanging="283"/>
    </w:pPr>
    <w:rPr>
      <w:i/>
      <w:sz w:val="18"/>
    </w:rPr>
  </w:style>
  <w:style w:type="paragraph" w:styleId="TM5">
    <w:name w:val="toc 5"/>
    <w:basedOn w:val="Normal"/>
    <w:next w:val="Normal"/>
    <w:semiHidden/>
    <w:pPr>
      <w:tabs>
        <w:tab w:val="right" w:leader="dot" w:pos="10205"/>
      </w:tabs>
      <w:ind w:left="600"/>
    </w:pPr>
    <w:rPr>
      <w:sz w:val="18"/>
    </w:rPr>
  </w:style>
  <w:style w:type="paragraph" w:styleId="TM6">
    <w:name w:val="toc 6"/>
    <w:basedOn w:val="Normal"/>
    <w:next w:val="Normal"/>
    <w:semiHidden/>
    <w:pPr>
      <w:tabs>
        <w:tab w:val="right" w:leader="dot" w:pos="10205"/>
      </w:tabs>
      <w:ind w:left="800"/>
    </w:pPr>
    <w:rPr>
      <w:sz w:val="18"/>
    </w:rPr>
  </w:style>
  <w:style w:type="paragraph" w:styleId="TM7">
    <w:name w:val="toc 7"/>
    <w:basedOn w:val="Normal"/>
    <w:next w:val="Normal"/>
    <w:semiHidden/>
    <w:pPr>
      <w:tabs>
        <w:tab w:val="right" w:leader="dot" w:pos="10205"/>
      </w:tabs>
      <w:ind w:left="1000"/>
    </w:pPr>
    <w:rPr>
      <w:sz w:val="18"/>
    </w:rPr>
  </w:style>
  <w:style w:type="paragraph" w:styleId="TM8">
    <w:name w:val="toc 8"/>
    <w:basedOn w:val="Normal"/>
    <w:next w:val="Normal"/>
    <w:semiHidden/>
    <w:pPr>
      <w:tabs>
        <w:tab w:val="right" w:leader="dot" w:pos="10205"/>
      </w:tabs>
      <w:ind w:left="1200"/>
    </w:pPr>
    <w:rPr>
      <w:sz w:val="18"/>
    </w:rPr>
  </w:style>
  <w:style w:type="paragraph" w:styleId="TM9">
    <w:name w:val="toc 9"/>
    <w:basedOn w:val="Normal"/>
    <w:next w:val="Normal"/>
    <w:semiHidden/>
    <w:pPr>
      <w:tabs>
        <w:tab w:val="right" w:leader="dot" w:pos="10205"/>
      </w:tabs>
      <w:ind w:left="1400"/>
    </w:pPr>
    <w:rPr>
      <w:sz w:val="18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character" w:styleId="Appelnotedebasdep">
    <w:name w:val="footnote reference"/>
    <w:semiHidden/>
    <w:rPr>
      <w:position w:val="6"/>
      <w:sz w:val="16"/>
    </w:rPr>
  </w:style>
  <w:style w:type="paragraph" w:styleId="Index1">
    <w:name w:val="index 1"/>
    <w:basedOn w:val="Normal"/>
    <w:next w:val="Normal"/>
    <w:semiHidden/>
  </w:style>
  <w:style w:type="paragraph" w:styleId="Index2">
    <w:name w:val="index 2"/>
    <w:basedOn w:val="Normal"/>
    <w:next w:val="Normal"/>
    <w:semiHidden/>
    <w:pPr>
      <w:ind w:left="283"/>
    </w:pPr>
  </w:style>
  <w:style w:type="paragraph" w:styleId="Index3">
    <w:name w:val="index 3"/>
    <w:basedOn w:val="Normal"/>
    <w:next w:val="Normal"/>
    <w:semiHidden/>
    <w:pPr>
      <w:ind w:left="566"/>
    </w:pPr>
  </w:style>
  <w:style w:type="paragraph" w:styleId="Index4">
    <w:name w:val="index 4"/>
    <w:basedOn w:val="Normal"/>
    <w:next w:val="Normal"/>
    <w:semiHidden/>
    <w:pPr>
      <w:ind w:left="849"/>
    </w:pPr>
  </w:style>
  <w:style w:type="paragraph" w:styleId="Index5">
    <w:name w:val="index 5"/>
    <w:basedOn w:val="Normal"/>
    <w:next w:val="Normal"/>
    <w:semiHidden/>
    <w:pPr>
      <w:ind w:left="1132"/>
    </w:pPr>
  </w:style>
  <w:style w:type="paragraph" w:styleId="Index6">
    <w:name w:val="index 6"/>
    <w:basedOn w:val="Normal"/>
    <w:next w:val="Normal"/>
    <w:semiHidden/>
    <w:pPr>
      <w:ind w:left="1415"/>
    </w:pPr>
  </w:style>
  <w:style w:type="paragraph" w:styleId="Index7">
    <w:name w:val="index 7"/>
    <w:basedOn w:val="Normal"/>
    <w:next w:val="Normal"/>
    <w:semiHidden/>
    <w:pPr>
      <w:ind w:left="1698"/>
    </w:pPr>
  </w:style>
  <w:style w:type="paragraph" w:styleId="Notedebasdepage">
    <w:name w:val="footnote text"/>
    <w:basedOn w:val="Normal"/>
    <w:semiHidden/>
  </w:style>
  <w:style w:type="character" w:styleId="Numrodeligne">
    <w:name w:val="line number"/>
    <w:basedOn w:val="Policepardfaut"/>
  </w:style>
  <w:style w:type="paragraph" w:styleId="Titreindex">
    <w:name w:val="index heading"/>
    <w:basedOn w:val="Normal"/>
    <w:next w:val="Index1"/>
    <w:semiHidden/>
  </w:style>
  <w:style w:type="paragraph" w:customStyle="1" w:styleId="soulign">
    <w:name w:val="souligné"/>
    <w:basedOn w:val="Normal"/>
    <w:next w:val="Retraitnormal"/>
    <w:pPr>
      <w:spacing w:before="240" w:after="120"/>
      <w:ind w:left="851"/>
    </w:pPr>
    <w:rPr>
      <w:b/>
      <w:u w:val="single"/>
    </w:rPr>
  </w:style>
  <w:style w:type="paragraph" w:styleId="Retraitcorpsdetexte2">
    <w:name w:val="Body Text Indent 2"/>
    <w:basedOn w:val="Retraitcorpsdetexte"/>
    <w:link w:val="Retraitcorpsdetexte2Car"/>
    <w:rsid w:val="002B00F5"/>
    <w:pPr>
      <w:keepLines/>
      <w:overflowPunct/>
      <w:autoSpaceDE/>
      <w:autoSpaceDN/>
      <w:adjustRightInd/>
      <w:spacing w:after="60"/>
      <w:ind w:left="709"/>
      <w:jc w:val="both"/>
      <w:textAlignment w:val="auto"/>
    </w:pPr>
    <w:rPr>
      <w:sz w:val="22"/>
    </w:rPr>
  </w:style>
  <w:style w:type="character" w:customStyle="1" w:styleId="Retraitcorpsdetexte2Car">
    <w:name w:val="Retrait corps de texte 2 Car"/>
    <w:link w:val="Retraitcorpsdetexte2"/>
    <w:rsid w:val="002B00F5"/>
    <w:rPr>
      <w:sz w:val="22"/>
    </w:rPr>
  </w:style>
  <w:style w:type="paragraph" w:customStyle="1" w:styleId="CarCarCar">
    <w:name w:val="Car Car Car"/>
    <w:basedOn w:val="Normal"/>
    <w:rsid w:val="002B00F5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/>
      <w:lang w:val="en-US" w:eastAsia="en-US"/>
    </w:rPr>
  </w:style>
  <w:style w:type="paragraph" w:styleId="Retraitcorpsdetexte">
    <w:name w:val="Body Text Indent"/>
    <w:basedOn w:val="Normal"/>
    <w:link w:val="RetraitcorpsdetexteCar"/>
    <w:rsid w:val="002B00F5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2B00F5"/>
  </w:style>
  <w:style w:type="paragraph" w:customStyle="1" w:styleId="Niveau2">
    <w:name w:val="Niveau 2"/>
    <w:basedOn w:val="Normal"/>
    <w:rsid w:val="00C842D6"/>
    <w:pPr>
      <w:overflowPunct/>
      <w:autoSpaceDE/>
      <w:autoSpaceDN/>
      <w:adjustRightInd/>
      <w:spacing w:after="120"/>
      <w:ind w:left="567"/>
      <w:jc w:val="both"/>
      <w:textAlignment w:val="auto"/>
    </w:pPr>
    <w:rPr>
      <w:rFonts w:ascii="Arial" w:hAnsi="Arial"/>
    </w:rPr>
  </w:style>
  <w:style w:type="character" w:styleId="Lienhypertexte">
    <w:name w:val="Hyperlink"/>
    <w:rsid w:val="00C842D6"/>
    <w:rPr>
      <w:color w:val="0000FF"/>
      <w:u w:val="single"/>
    </w:rPr>
  </w:style>
  <w:style w:type="paragraph" w:customStyle="1" w:styleId="CarCarCarCarCarCar1CarCarCar">
    <w:name w:val="Car Car Car Car Car Car1 Car Car Car"/>
    <w:basedOn w:val="Normal"/>
    <w:rsid w:val="00140A6B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/>
      <w:sz w:val="24"/>
      <w:szCs w:val="24"/>
      <w:lang w:val="en-US" w:eastAsia="en-US"/>
    </w:rPr>
  </w:style>
  <w:style w:type="paragraph" w:customStyle="1" w:styleId="Enumration2">
    <w:name w:val="Enumération 2"/>
    <w:basedOn w:val="Niveau2"/>
    <w:rsid w:val="005D54CC"/>
    <w:pPr>
      <w:numPr>
        <w:numId w:val="5"/>
      </w:numPr>
      <w:spacing w:after="60"/>
      <w:jc w:val="left"/>
    </w:pPr>
  </w:style>
  <w:style w:type="paragraph" w:customStyle="1" w:styleId="CodeNiv2">
    <w:name w:val="Code Niv2"/>
    <w:basedOn w:val="Niveau2"/>
    <w:rsid w:val="005D54CC"/>
    <w:pPr>
      <w:pBdr>
        <w:top w:val="dotDotDash" w:sz="4" w:space="1" w:color="auto"/>
        <w:left w:val="dotDotDash" w:sz="4" w:space="4" w:color="auto"/>
        <w:bottom w:val="dotDotDash" w:sz="4" w:space="1" w:color="auto"/>
        <w:right w:val="dotDotDash" w:sz="4" w:space="4" w:color="auto"/>
      </w:pBdr>
      <w:shd w:val="pct5" w:color="auto" w:fill="FFFFFF"/>
    </w:pPr>
    <w:rPr>
      <w:rFonts w:ascii="Courier New" w:hAnsi="Courier New"/>
      <w:sz w:val="18"/>
    </w:rPr>
  </w:style>
  <w:style w:type="paragraph" w:customStyle="1" w:styleId="Identification">
    <w:name w:val="Identification"/>
    <w:uiPriority w:val="99"/>
    <w:rsid w:val="002D3E76"/>
    <w:pPr>
      <w:overflowPunct w:val="0"/>
      <w:autoSpaceDE w:val="0"/>
      <w:autoSpaceDN w:val="0"/>
      <w:adjustRightInd w:val="0"/>
      <w:spacing w:line="300" w:lineRule="atLeast"/>
      <w:textAlignment w:val="baseline"/>
    </w:pPr>
    <w:rPr>
      <w:sz w:val="22"/>
    </w:rPr>
  </w:style>
  <w:style w:type="character" w:customStyle="1" w:styleId="RetraitnormalCar">
    <w:name w:val="Retrait normal Car"/>
    <w:link w:val="Retraitnormal"/>
    <w:locked/>
    <w:rsid w:val="002D3E76"/>
  </w:style>
  <w:style w:type="paragraph" w:styleId="Paragraphedeliste">
    <w:name w:val="List Paragraph"/>
    <w:basedOn w:val="Normal"/>
    <w:uiPriority w:val="34"/>
    <w:qFormat/>
    <w:rsid w:val="002D3E76"/>
    <w:pPr>
      <w:overflowPunct/>
      <w:autoSpaceDE/>
      <w:autoSpaceDN/>
      <w:adjustRightInd/>
      <w:ind w:left="708"/>
      <w:textAlignment w:val="auto"/>
    </w:pPr>
  </w:style>
  <w:style w:type="paragraph" w:styleId="PrformatHTML">
    <w:name w:val="HTML Preformatted"/>
    <w:basedOn w:val="Normal"/>
    <w:link w:val="PrformatHTMLCar"/>
    <w:uiPriority w:val="99"/>
    <w:unhideWhenUsed/>
    <w:rsid w:val="00765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PrformatHTMLCar">
    <w:name w:val="Préformaté HTML Car"/>
    <w:link w:val="PrformatHTML"/>
    <w:uiPriority w:val="99"/>
    <w:rsid w:val="00765F6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2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5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tilisateurs\pejh504\AppData\Roaming\Outils_Word2\Modeles\GCDP_ins_u.doc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21d19b-7cc3-4cc3-8cd4-71c3342e78a9">
      <Terms xmlns="http://schemas.microsoft.com/office/infopath/2007/PartnerControls"/>
    </lcf76f155ced4ddcb4097134ff3c332f>
    <TaxCatchAll xmlns="1f767eae-e552-43d7-960c-db97af59c0d2" xsi:nil="true"/>
    <_Flow_SignoffStatus xmlns="4f21d19b-7cc3-4cc3-8cd4-71c3342e78a9" xsi:nil="true"/>
    <Cible xmlns="4f21d19b-7cc3-4cc3-8cd4-71c3342e78a9" xsi:nil="true"/>
    <visiblesur xmlns="4f21d19b-7cc3-4cc3-8cd4-71c3342e78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5A85FDD0A2246A82A7DD6C4190CF1" ma:contentTypeVersion="21" ma:contentTypeDescription="Crée un document." ma:contentTypeScope="" ma:versionID="cdb20990f2e3c8342b507b8d5674859a">
  <xsd:schema xmlns:xsd="http://www.w3.org/2001/XMLSchema" xmlns:xs="http://www.w3.org/2001/XMLSchema" xmlns:p="http://schemas.microsoft.com/office/2006/metadata/properties" xmlns:ns2="4f21d19b-7cc3-4cc3-8cd4-71c3342e78a9" xmlns:ns3="1f767eae-e552-43d7-960c-db97af59c0d2" targetNamespace="http://schemas.microsoft.com/office/2006/metadata/properties" ma:root="true" ma:fieldsID="4e90945c151be337dea780b4bb22bc74" ns2:_="" ns3:_="">
    <xsd:import namespace="4f21d19b-7cc3-4cc3-8cd4-71c3342e78a9"/>
    <xsd:import namespace="1f767eae-e552-43d7-960c-db97af59c0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Cible" minOccurs="0"/>
                <xsd:element ref="ns2:visiblesu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1d19b-7cc3-4cc3-8cd4-71c3342e7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63e13a61-b2c7-4246-b1e6-f08b241a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ible" ma:index="26" nillable="true" ma:displayName="Cible" ma:description="public visé par le tuto" ma:format="Dropdown" ma:internalName="Cible">
      <xsd:simpleType>
        <xsd:restriction base="dms:Choice">
          <xsd:enumeration value="MOE"/>
          <xsd:enumeration value="RAE"/>
          <xsd:enumeration value="Tout public"/>
          <xsd:enumeration value="Webinaire"/>
          <xsd:enumeration value="Formation"/>
        </xsd:restriction>
      </xsd:simpleType>
    </xsd:element>
    <xsd:element name="visiblesur" ma:index="27" nillable="true" ma:displayName="visible sur" ma:description="indique quand le document est visible sur une page publique" ma:format="Dropdown" ma:internalName="visiblesur">
      <xsd:simpleType>
        <xsd:restriction base="dms:Choice">
          <xsd:enumeration value="CROCUS"/>
          <xsd:enumeration value="Page tutos"/>
          <xsd:enumeration value="PP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67eae-e552-43d7-960c-db97af59c0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14f4b48-b991-401b-9806-c1c7c641406d}" ma:internalName="TaxCatchAll" ma:showField="CatchAllData" ma:web="1f767eae-e552-43d7-960c-db97af59c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F1424E-6C5F-450E-8552-6C0AD12546B1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f767eae-e552-43d7-960c-db97af59c0d2"/>
    <ds:schemaRef ds:uri="4f21d19b-7cc3-4cc3-8cd4-71c3342e78a9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B361BBA-2087-4B3C-AC7D-BABFC53C5ED6}"/>
</file>

<file path=customXml/itemProps3.xml><?xml version="1.0" encoding="utf-8"?>
<ds:datastoreItem xmlns:ds="http://schemas.openxmlformats.org/officeDocument/2006/customXml" ds:itemID="{E23FD199-4793-4710-BB25-276A839EA052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E6B2645-55F8-44DA-8C91-3E3A0334E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GCDP_ins_u.doc</Template>
  <TotalTime>6</TotalTime>
  <Pages>9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Manuel d'Installation d'un Module Applicatif sur Unix</vt:lpstr>
    </vt:vector>
  </TitlesOfParts>
  <Company>LA POSTE</Company>
  <LinksUpToDate>false</LinksUpToDate>
  <CharactersWithSpaces>5459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d'Installation d'un Module Applicatif sur Unix</dc:title>
  <dc:creator>CADE Jean-Claude</dc:creator>
  <cp:lastModifiedBy>TAROT Lea</cp:lastModifiedBy>
  <cp:revision>5</cp:revision>
  <cp:lastPrinted>1997-10-09T13:16:00Z</cp:lastPrinted>
  <dcterms:created xsi:type="dcterms:W3CDTF">2016-09-21T12:05:00Z</dcterms:created>
  <dcterms:modified xsi:type="dcterms:W3CDTF">2022-03-25T15:55:00Z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10200.0000000000</vt:lpwstr>
  </property>
  <property fmtid="{D5CDD505-2E9C-101B-9397-08002B2CF9AE}" pid="3" name="Rubrique">
    <vt:lpwstr>Projet</vt:lpwstr>
  </property>
  <property fmtid="{D5CDD505-2E9C-101B-9397-08002B2CF9AE}" pid="4" name="Sous-rubrique">
    <vt:lpwstr>MeP Serveur</vt:lpwstr>
  </property>
  <property fmtid="{D5CDD505-2E9C-101B-9397-08002B2CF9AE}" pid="5" name="Minutier">
    <vt:lpwstr/>
  </property>
  <property fmtid="{D5CDD505-2E9C-101B-9397-08002B2CF9AE}" pid="6" name="ContentTypeId">
    <vt:lpwstr>0x0101008BA5A85FDD0A2246A82A7DD6C4190CF1</vt:lpwstr>
  </property>
</Properties>
</file>